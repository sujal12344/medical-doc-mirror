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709A51" w14:textId="77777777" w:rsidR="005D5B50" w:rsidRDefault="005D5B50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p w14:paraId="27BA7D84" w14:textId="77777777" w:rsidR="00D00E58" w:rsidRPr="00D00E58" w:rsidRDefault="00D00E58" w:rsidP="00D00E58">
      <w:pPr>
        <w:spacing w:after="160" w:line="259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val="en-IN"/>
        </w:rPr>
      </w:pPr>
      <w:r w:rsidRPr="00D00E58">
        <w:rPr>
          <w:rFonts w:ascii="Times New Roman" w:eastAsia="Calibri" w:hAnsi="Times New Roman" w:cs="Times New Roman"/>
          <w:b/>
          <w:sz w:val="28"/>
          <w:szCs w:val="28"/>
          <w:lang w:val="en-IN"/>
        </w:rPr>
        <w:t>Annexure A</w:t>
      </w:r>
    </w:p>
    <w:p w14:paraId="386DFDC1" w14:textId="77777777" w:rsidR="00D00E58" w:rsidRPr="00D00E58" w:rsidRDefault="00D00E58" w:rsidP="00D00E58">
      <w:pPr>
        <w:spacing w:after="160"/>
        <w:jc w:val="center"/>
        <w:rPr>
          <w:rFonts w:ascii="Times New Roman" w:eastAsia="Calibri" w:hAnsi="Times New Roman" w:cs="Times New Roman"/>
          <w:b/>
          <w:sz w:val="24"/>
          <w:lang w:val="en-IN"/>
        </w:rPr>
      </w:pPr>
      <w:r w:rsidRPr="00D00E58">
        <w:rPr>
          <w:rFonts w:ascii="Times New Roman" w:eastAsia="Calibri" w:hAnsi="Times New Roman" w:cs="Times New Roman"/>
          <w:b/>
          <w:sz w:val="24"/>
          <w:lang w:val="en-IN"/>
        </w:rPr>
        <w:t>Environmental requirement for medical devices and in-vitro diagnostic medical devices</w:t>
      </w:r>
    </w:p>
    <w:p w14:paraId="72CBEC48" w14:textId="4A825084" w:rsidR="00D00E58" w:rsidRPr="00D00E58" w:rsidRDefault="00D00E58" w:rsidP="00D00E58">
      <w:pPr>
        <w:spacing w:after="160"/>
        <w:jc w:val="center"/>
        <w:rPr>
          <w:rFonts w:ascii="Times New Roman" w:eastAsia="Calibri" w:hAnsi="Times New Roman" w:cs="Times New Roman"/>
          <w:b/>
          <w:sz w:val="24"/>
          <w:lang w:val="en-IN"/>
        </w:rPr>
      </w:pPr>
      <w:r w:rsidRPr="00D00E58">
        <w:rPr>
          <w:rFonts w:ascii="Times New Roman" w:eastAsia="Calibri" w:hAnsi="Times New Roman" w:cs="Times New Roman"/>
          <w:b/>
          <w:sz w:val="24"/>
          <w:lang w:val="en-IN"/>
        </w:rPr>
        <w:t>(As per Fifth Schedule of Medical Device Rules 2017)</w:t>
      </w:r>
    </w:p>
    <w:tbl>
      <w:tblPr>
        <w:tblW w:w="104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2079"/>
        <w:gridCol w:w="3450"/>
        <w:gridCol w:w="3745"/>
      </w:tblGrid>
      <w:tr w:rsidR="00357764" w:rsidRPr="00357764" w14:paraId="5E115402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1434865D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S. No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3E13492B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Name of Device</w:t>
            </w: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04EAD6FC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Type of Operation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4046254A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Conditions/Specification</w:t>
            </w:r>
          </w:p>
        </w:tc>
      </w:tr>
      <w:tr w:rsidR="00357764" w:rsidRPr="00357764" w14:paraId="5ADB7565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59D0BF8B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Point 1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38512A23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/>
              </w:rPr>
              <w:t>In vitro diagnostic medical devices</w:t>
            </w: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1CCA571C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Dry, Liquid Reagent Preparation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197C9136" w14:textId="77777777" w:rsidR="00D00E58" w:rsidRPr="00357764" w:rsidRDefault="00D00E58" w:rsidP="003577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Well Lighted and ventilated controlled temperature and humidity as per process or product requirement</w:t>
            </w:r>
          </w:p>
        </w:tc>
      </w:tr>
      <w:tr w:rsidR="00357764" w:rsidRPr="00357764" w14:paraId="12623D2F" w14:textId="77777777" w:rsidTr="003500F3">
        <w:trPr>
          <w:trHeight w:val="170"/>
          <w:jc w:val="center"/>
        </w:trPr>
        <w:tc>
          <w:tcPr>
            <w:tcW w:w="1129" w:type="dxa"/>
            <w:vAlign w:val="center"/>
          </w:tcPr>
          <w:p w14:paraId="3033870C" w14:textId="77777777" w:rsidR="00D00E58" w:rsidRPr="00357764" w:rsidRDefault="00D00E58" w:rsidP="003500F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43D0ABA7" w14:textId="4FCB8DED" w:rsidR="00D00E58" w:rsidRPr="00357764" w:rsidRDefault="00D00E58" w:rsidP="003500F3">
            <w:pPr>
              <w:jc w:val="center"/>
              <w:rPr>
                <w:rFonts w:ascii="Times New Roman" w:hAnsi="Times New Roman" w:cs="Times New Roman"/>
                <w:sz w:val="24"/>
                <w:lang w:val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 w:rsidR="001C4222"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="003D07BC"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 w:rsid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 w:rsidR="003D07BC">
              <w:rPr>
                <w:rFonts w:ascii="Times New Roman" w:eastAsia="Calibri" w:hAnsi="Times New Roman" w:cs="Times New Roman"/>
                <w:sz w:val="24"/>
              </w:rPr>
              <w:t xml:space="preserve"> </w:t>
            </w:r>
            <w:r w:rsidR="001C4222">
              <w:rPr>
                <w:rFonts w:ascii="Times New Roman" w:eastAsia="Calibri" w:hAnsi="Times New Roman" w:cs="Times New Roman"/>
                <w:sz w:val="24"/>
              </w:rPr>
              <w:t>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37560CC5" w14:textId="40752612" w:rsidR="00D00E58" w:rsidRPr="00357764" w:rsidRDefault="00A315F0" w:rsidP="003500F3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Dry</w:t>
            </w:r>
            <w:r w:rsidR="00D00E58"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Preparation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30AA5A98" w14:textId="59345ED1" w:rsidR="00D00E58" w:rsidRPr="00357764" w:rsidRDefault="00D00E58" w:rsidP="003500F3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Humidity </w:t>
            </w:r>
            <w:r w:rsidR="00731451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not </w:t>
            </w:r>
            <w:r w:rsidR="00A315F0">
              <w:rPr>
                <w:rFonts w:ascii="Times New Roman" w:hAnsi="Times New Roman" w:cs="Times New Roman"/>
                <w:sz w:val="24"/>
                <w:lang w:val="en-IN" w:eastAsia="en-IN"/>
              </w:rPr>
              <w:t>require</w:t>
            </w:r>
            <w:r w:rsidR="00571928">
              <w:rPr>
                <w:rFonts w:ascii="Times New Roman" w:hAnsi="Times New Roman" w:cs="Times New Roman"/>
                <w:sz w:val="24"/>
                <w:lang w:val="en-IN" w:eastAsia="en-IN"/>
              </w:rPr>
              <w:t>d</w:t>
            </w:r>
            <w:r w:rsidR="00731451"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  <w:r w:rsidR="00571928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="00731451">
              <w:rPr>
                <w:rFonts w:ascii="Times New Roman" w:hAnsi="Times New Roman" w:cs="Times New Roman"/>
                <w:sz w:val="24"/>
                <w:lang w:val="en-IN" w:eastAsia="en-IN"/>
              </w:rPr>
              <w:t>W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ell </w:t>
            </w:r>
            <w:r w:rsidR="00571928">
              <w:rPr>
                <w:rFonts w:ascii="Times New Roman" w:hAnsi="Times New Roman" w:cs="Times New Roman"/>
                <w:sz w:val="24"/>
                <w:lang w:val="en-IN" w:eastAsia="en-IN"/>
              </w:rPr>
              <w:t>l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ighted and ventilated </w:t>
            </w:r>
            <w:r w:rsidR="00312503"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with</w:t>
            </w:r>
            <w:r w:rsid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controlled temperature (25°C)</w:t>
            </w:r>
            <w:r w:rsidR="00357764"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</w:p>
        </w:tc>
      </w:tr>
      <w:tr w:rsidR="00357764" w:rsidRPr="00357764" w14:paraId="45EF8D36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5DD1DDE2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Point 2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573A0E94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694E17AF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Coating of Plates/ sheets etc.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73EF7F32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</w:tr>
      <w:tr w:rsidR="00357764" w:rsidRPr="00357764" w14:paraId="2D2AC6B1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120927C3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044720D6" w14:textId="5FCE44B4" w:rsidR="00D00E58" w:rsidRPr="00357764" w:rsidRDefault="00B3506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37C35FAD" w14:textId="4C9F7FB8" w:rsidR="00D00E58" w:rsidRPr="00357764" w:rsidRDefault="00B1583A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Plate</w:t>
            </w:r>
            <w:r w:rsidR="00D73A1D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C</w:t>
            </w:r>
            <w:r w:rsidR="00D73A1D">
              <w:rPr>
                <w:rFonts w:ascii="Times New Roman" w:hAnsi="Times New Roman" w:cs="Times New Roman"/>
                <w:sz w:val="24"/>
                <w:lang w:val="en-IN" w:eastAsia="en-IN"/>
              </w:rPr>
              <w:t>oating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1C66C1F0" w14:textId="24690E39" w:rsidR="009540C8" w:rsidRPr="00357764" w:rsidRDefault="00B1583A" w:rsidP="00357764">
            <w:pPr>
              <w:jc w:val="both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Humidity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not required. W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ell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l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ighted and ventilated with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controlled temperature (25°C)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</w:p>
        </w:tc>
      </w:tr>
      <w:tr w:rsidR="00357764" w:rsidRPr="00357764" w14:paraId="4AF23F9B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5D15381C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Point 3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121672C6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023DDF4A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Assembly and primary packing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1AABC6B1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</w:p>
        </w:tc>
      </w:tr>
      <w:tr w:rsidR="00357764" w:rsidRPr="00357764" w14:paraId="06EC4EC5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4A7EFCD8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04B6B4A7" w14:textId="1FDE4A69" w:rsidR="00D00E58" w:rsidRPr="00357764" w:rsidRDefault="00B3506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703D1766" w14:textId="7E673FEF" w:rsidR="00D00E58" w:rsidRPr="00357764" w:rsidRDefault="00D73A1D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Assembly and packaging of device in sealed pouch.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72B78EC0" w14:textId="3463779F" w:rsidR="00D00E58" w:rsidRPr="00357764" w:rsidRDefault="00B1583A" w:rsidP="00357764">
            <w:pPr>
              <w:jc w:val="both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Humidity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not required. W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ell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l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ighted and ventilated with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controlled temperature (25°C)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</w:p>
        </w:tc>
      </w:tr>
      <w:tr w:rsidR="00357764" w:rsidRPr="00357764" w14:paraId="43846ACC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32968826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Point 4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53F1F691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421B38FF" w14:textId="77777777" w:rsidR="00B1583A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Primary packing and </w:t>
            </w:r>
          </w:p>
          <w:p w14:paraId="048CED93" w14:textId="66F0E201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Filling of buffer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0DDF1DBC" w14:textId="28B907E7" w:rsidR="00D00E58" w:rsidRPr="00357764" w:rsidRDefault="00D00E58" w:rsidP="003577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Well Lighted and ventilated </w:t>
            </w:r>
            <w:r w:rsidR="00994A28"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with</w:t>
            </w:r>
            <w:r w:rsid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controlled temperature and</w:t>
            </w:r>
            <w:r w:rsid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humidity as per process or product requirement.</w:t>
            </w:r>
            <w:r w:rsid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Provision of Laminar hood if required, clean room class 8 or Class 9 as per product/process requirement.</w:t>
            </w:r>
          </w:p>
        </w:tc>
      </w:tr>
      <w:tr w:rsidR="00357764" w:rsidRPr="00357764" w14:paraId="3B3F6AC9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4A01E21C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454C2962" w14:textId="04B876F7" w:rsidR="00D00E58" w:rsidRPr="00357764" w:rsidRDefault="00B3506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15DC6CF2" w14:textId="25333F86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Filling</w:t>
            </w:r>
            <w:r w:rsidR="00D73A1D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of buffer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30E4EF64" w14:textId="77777777" w:rsidR="00D00E58" w:rsidRDefault="00B1583A" w:rsidP="00357764">
            <w:pPr>
              <w:jc w:val="both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W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ell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l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ighted and ventilated with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controlled temperature (25°C)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</w:p>
          <w:p w14:paraId="444C394F" w14:textId="6871EAF9" w:rsidR="003B5A06" w:rsidRPr="00357764" w:rsidRDefault="003B5A06" w:rsidP="00357764">
            <w:pPr>
              <w:jc w:val="both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Laminar hood is required.</w:t>
            </w:r>
          </w:p>
        </w:tc>
      </w:tr>
      <w:tr w:rsidR="00357764" w:rsidRPr="00357764" w14:paraId="1F609937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0AF067C1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Point 5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43C91C92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1559F57E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Secondary Packing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43FB6A2B" w14:textId="257F4782" w:rsidR="00357764" w:rsidRDefault="00D00E58" w:rsidP="003577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 xml:space="preserve">Well Lighted and </w:t>
            </w:r>
            <w:r w:rsidR="00357764"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ventilated</w:t>
            </w:r>
            <w:r w:rsid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,</w:t>
            </w:r>
          </w:p>
          <w:p w14:paraId="372B9E31" w14:textId="1F24D076" w:rsidR="00D00E58" w:rsidRPr="00357764" w:rsidRDefault="00D00E58" w:rsidP="0035776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controlled temperature if required</w:t>
            </w:r>
            <w:r w:rsid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.</w:t>
            </w:r>
          </w:p>
        </w:tc>
      </w:tr>
      <w:tr w:rsidR="00357764" w:rsidRPr="00357764" w14:paraId="7F0044DD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57E29D88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2BC26058" w14:textId="49CE149C" w:rsidR="00D00E58" w:rsidRPr="00357764" w:rsidRDefault="00B3506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1FF673A7" w14:textId="77777777" w:rsidR="000B21D0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Well Lighted and ventilated controlled</w:t>
            </w:r>
            <w:r w:rsidR="00994A28"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with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temperature </w:t>
            </w:r>
          </w:p>
          <w:p w14:paraId="5AF6E60F" w14:textId="737D10B2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(25 °C)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4CE4C256" w14:textId="4AE1C3CE" w:rsidR="00D00E58" w:rsidRPr="00357764" w:rsidRDefault="00BD355E" w:rsidP="00357764">
            <w:pPr>
              <w:jc w:val="both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W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ell 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l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ighted and ventilated with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controlled temperature (25°C)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.</w:t>
            </w:r>
          </w:p>
        </w:tc>
      </w:tr>
      <w:tr w:rsidR="00357764" w:rsidRPr="00357764" w14:paraId="6E66D660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485EDA81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Point 6</w:t>
            </w:r>
          </w:p>
        </w:tc>
        <w:tc>
          <w:tcPr>
            <w:tcW w:w="2079" w:type="dxa"/>
            <w:shd w:val="clear" w:color="auto" w:fill="auto"/>
            <w:noWrap/>
            <w:vAlign w:val="center"/>
            <w:hideMark/>
          </w:tcPr>
          <w:p w14:paraId="79F16964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</w:p>
        </w:tc>
        <w:tc>
          <w:tcPr>
            <w:tcW w:w="3450" w:type="dxa"/>
            <w:shd w:val="clear" w:color="auto" w:fill="auto"/>
            <w:noWrap/>
            <w:vAlign w:val="center"/>
            <w:hideMark/>
          </w:tcPr>
          <w:p w14:paraId="3D651C10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Storage</w:t>
            </w:r>
          </w:p>
        </w:tc>
        <w:tc>
          <w:tcPr>
            <w:tcW w:w="3745" w:type="dxa"/>
            <w:shd w:val="clear" w:color="auto" w:fill="auto"/>
            <w:noWrap/>
            <w:vAlign w:val="center"/>
            <w:hideMark/>
          </w:tcPr>
          <w:p w14:paraId="6AF259AB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b/>
                <w:bCs/>
                <w:sz w:val="24"/>
                <w:lang w:val="en-IN" w:eastAsia="en-IN"/>
              </w:rPr>
              <w:t>As per recommended storage condition of the product.</w:t>
            </w:r>
          </w:p>
        </w:tc>
      </w:tr>
      <w:tr w:rsidR="00357764" w:rsidRPr="00357764" w14:paraId="321A7F51" w14:textId="77777777" w:rsidTr="00357764">
        <w:trPr>
          <w:trHeight w:val="170"/>
          <w:jc w:val="center"/>
        </w:trPr>
        <w:tc>
          <w:tcPr>
            <w:tcW w:w="1129" w:type="dxa"/>
            <w:vAlign w:val="center"/>
          </w:tcPr>
          <w:p w14:paraId="7A3B1862" w14:textId="77777777" w:rsidR="00D00E58" w:rsidRPr="00357764" w:rsidRDefault="00D00E58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Reply</w:t>
            </w:r>
          </w:p>
        </w:tc>
        <w:tc>
          <w:tcPr>
            <w:tcW w:w="2079" w:type="dxa"/>
            <w:shd w:val="clear" w:color="auto" w:fill="auto"/>
            <w:noWrap/>
            <w:vAlign w:val="center"/>
          </w:tcPr>
          <w:p w14:paraId="48235D04" w14:textId="5A94237A" w:rsidR="00D00E58" w:rsidRPr="00357764" w:rsidRDefault="00B3506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 w:rsidRPr="00357764">
              <w:rPr>
                <w:rFonts w:ascii="Times New Roman" w:hAnsi="Times New Roman" w:cs="Times New Roman"/>
                <w:sz w:val="24"/>
                <w:lang w:val="en-IN"/>
              </w:rPr>
              <w:t>Q-Li</w:t>
            </w:r>
            <w:r>
              <w:rPr>
                <w:rFonts w:ascii="Times New Roman" w:hAnsi="Times New Roman" w:cs="Times New Roman"/>
                <w:sz w:val="24"/>
                <w:lang w:val="en-IN"/>
              </w:rPr>
              <w:t>sa</w:t>
            </w:r>
            <w:r w:rsidRPr="003D07BC">
              <w:rPr>
                <w:rFonts w:ascii="Times New Roman" w:eastAsia="Calibri" w:hAnsi="Times New Roman" w:cs="Times New Roman"/>
                <w:sz w:val="24"/>
                <w:vertAlign w:val="superscript"/>
              </w:rPr>
              <w:t>®</w:t>
            </w:r>
            <w:r>
              <w:rPr>
                <w:rFonts w:ascii="Times New Roman" w:eastAsia="Calibri" w:hAnsi="Times New Roman" w:cs="Times New Roman"/>
                <w:sz w:val="24"/>
                <w:vertAlign w:val="superscript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24"/>
              </w:rPr>
              <w:t xml:space="preserve"> HBsAg High Sensitive Test</w:t>
            </w:r>
          </w:p>
        </w:tc>
        <w:tc>
          <w:tcPr>
            <w:tcW w:w="3450" w:type="dxa"/>
            <w:shd w:val="clear" w:color="auto" w:fill="auto"/>
            <w:noWrap/>
            <w:vAlign w:val="center"/>
          </w:tcPr>
          <w:p w14:paraId="0FB42E35" w14:textId="1B091363" w:rsidR="00D00E58" w:rsidRPr="00357764" w:rsidRDefault="00BD355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Controlled </w:t>
            </w:r>
            <w:r w:rsidR="00D00E58"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Temperature (</w:t>
            </w:r>
            <w:r w:rsidR="0052575B">
              <w:rPr>
                <w:rFonts w:ascii="Times New Roman" w:hAnsi="Times New Roman" w:cs="Times New Roman"/>
                <w:sz w:val="24"/>
                <w:lang w:val="en-IN" w:eastAsia="en-IN"/>
              </w:rPr>
              <w:t>2-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8</w:t>
            </w:r>
            <w:r w:rsidR="00D00E58"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°C)</w:t>
            </w:r>
          </w:p>
        </w:tc>
        <w:tc>
          <w:tcPr>
            <w:tcW w:w="3745" w:type="dxa"/>
            <w:shd w:val="clear" w:color="auto" w:fill="auto"/>
            <w:noWrap/>
            <w:vAlign w:val="center"/>
          </w:tcPr>
          <w:p w14:paraId="0E5D733C" w14:textId="1D2E65AE" w:rsidR="00D00E58" w:rsidRPr="00357764" w:rsidRDefault="00BD355E" w:rsidP="00357764">
            <w:pPr>
              <w:jc w:val="center"/>
              <w:rPr>
                <w:rFonts w:ascii="Times New Roman" w:hAnsi="Times New Roman" w:cs="Times New Roman"/>
                <w:sz w:val="24"/>
                <w:lang w:val="en-IN" w:eastAsia="en-IN"/>
              </w:rPr>
            </w:pP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 xml:space="preserve">Controlled 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Temperature (</w:t>
            </w:r>
            <w:r>
              <w:rPr>
                <w:rFonts w:ascii="Times New Roman" w:hAnsi="Times New Roman" w:cs="Times New Roman"/>
                <w:sz w:val="24"/>
                <w:lang w:val="en-IN" w:eastAsia="en-IN"/>
              </w:rPr>
              <w:t>2-8</w:t>
            </w:r>
            <w:r w:rsidRPr="00357764">
              <w:rPr>
                <w:rFonts w:ascii="Times New Roman" w:hAnsi="Times New Roman" w:cs="Times New Roman"/>
                <w:sz w:val="24"/>
                <w:lang w:val="en-IN" w:eastAsia="en-IN"/>
              </w:rPr>
              <w:t>°C)</w:t>
            </w:r>
          </w:p>
        </w:tc>
      </w:tr>
    </w:tbl>
    <w:p w14:paraId="3D931AF2" w14:textId="77777777" w:rsidR="00D00E58" w:rsidRPr="00D00E58" w:rsidRDefault="00D00E58" w:rsidP="00D00E58">
      <w:pPr>
        <w:spacing w:after="160" w:line="259" w:lineRule="auto"/>
        <w:rPr>
          <w:rFonts w:ascii="Times New Roman" w:eastAsia="Calibri" w:hAnsi="Times New Roman" w:cs="Times New Roman"/>
          <w:b/>
          <w:sz w:val="24"/>
          <w:lang w:val="en-IN"/>
        </w:rPr>
      </w:pPr>
    </w:p>
    <w:p w14:paraId="5C9E4A7F" w14:textId="77777777" w:rsidR="00D00E58" w:rsidRPr="005D5B50" w:rsidRDefault="00D00E58" w:rsidP="005D5B50">
      <w:pPr>
        <w:spacing w:line="276" w:lineRule="auto"/>
        <w:jc w:val="both"/>
        <w:rPr>
          <w:rFonts w:ascii="Times New Roman" w:hAnsi="Times New Roman" w:cs="Times New Roman"/>
          <w:sz w:val="24"/>
        </w:rPr>
      </w:pPr>
    </w:p>
    <w:sectPr w:rsidR="00D00E58" w:rsidRPr="005D5B50" w:rsidSect="00654C59">
      <w:headerReference w:type="default" r:id="rId8"/>
      <w:footerReference w:type="default" r:id="rId9"/>
      <w:pgSz w:w="11906" w:h="16838" w:code="9"/>
      <w:pgMar w:top="1440" w:right="1440" w:bottom="1440" w:left="1440" w:header="51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787577" w14:textId="77777777" w:rsidR="00DD3915" w:rsidRDefault="00DD3915" w:rsidP="00CD4D05">
      <w:r>
        <w:separator/>
      </w:r>
    </w:p>
  </w:endnote>
  <w:endnote w:type="continuationSeparator" w:id="0">
    <w:p w14:paraId="10FBC9EB" w14:textId="77777777" w:rsidR="00DD3915" w:rsidRDefault="00DD3915" w:rsidP="00CD4D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2398C" w14:textId="77777777" w:rsidR="00C74D64" w:rsidRDefault="00C74D64" w:rsidP="00C74D64">
    <w:pPr>
      <w:spacing w:line="276" w:lineRule="auto"/>
      <w:rPr>
        <w:b/>
        <w:bCs/>
        <w:szCs w:val="20"/>
      </w:rPr>
    </w:pPr>
    <w:r>
      <w:rPr>
        <w:b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9E45B4F" wp14:editId="588FB6B2">
              <wp:simplePos x="0" y="0"/>
              <wp:positionH relativeFrom="column">
                <wp:posOffset>-1011382</wp:posOffset>
              </wp:positionH>
              <wp:positionV relativeFrom="paragraph">
                <wp:posOffset>71062</wp:posOffset>
              </wp:positionV>
              <wp:extent cx="7744691" cy="6928"/>
              <wp:effectExtent l="0" t="0" r="27940" b="31750"/>
              <wp:wrapNone/>
              <wp:docPr id="614083606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4691" cy="692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>
          <w:pict>
            <v:line w14:anchorId="34EDF3D1" id="Straight Connector 1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9.65pt,5.6pt" to="530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D8HqAEAAKgDAAAOAAAAZHJzL2Uyb0RvYy54bWysU01P4zAQvSPxHyzfqZMKCo2acgDtXhCL&#10;FvYHGGfcWPKXbG+T/nvGbkkRrLQCcZnYnnnPb54nq+vRaLKFEJWzLa1nFSVgheuU3bT0z9OPsytK&#10;YuK249pZaOkOIr1en56sBt/A3PVOdxAIktjYDL6lfUq+YSyKHgyPM+fBYlK6YHjCbdiwLvAB2Y1m&#10;86pasMGFzgcnIEY8vd0n6brwSwki/ZIyQiK6pagtlRhKfM6RrVe82QTueyUOMvgXVBiuLF46Ud3y&#10;xMnfoD5QGSWCi06mmXCGOSmVgNIDdlNX77p57LmH0guaE/1kU/w+WnG/vbEPAW0YfGyifwi5i1EG&#10;k7+oj4zFrN1kFoyJCDy8vDw/XyxrSgTmFsv5VfaSHbE+xPQTnCF50VKtbG6FN3x7F9O+9LUkH2tL&#10;BhygZXVRHoUd5ZRV2mnYl/0GSVSHAupCVyYFbnQgW45vzIUAm+qDFm2xOsOk0noCVv8HHuozFMoU&#10;fQY8IcrNzqYJbJR14V+3p/FVstzXo5Vv+s7LZ9ftykOVBI5Dcfswunne3u4L/PiDrV8AAAD//wMA&#10;UEsDBBQABgAIAAAAIQBcjcoA4QAAAAsBAAAPAAAAZHJzL2Rvd25yZXYueG1sTI9BT8MwDIXvSPyH&#10;yEjctrSdGFCaTmjShITYYWPjnDUmLTRO1WRr4dfjndjN9nt6/l6xGF0rTtiHxpOCdJqAQKq8acgq&#10;2L2vJg8gQtRkdOsJFfxggEV5fVXo3PiBNnjaRis4hEKuFdQxdrmUoarR6TD1HRJrn753OvLaW2l6&#10;PXC4a2WWJHPpdEP8odYdLmusvrdHp2D5cf822DW9/u6aF1xtvvaZXe+Vur0Zn59ARBzjvxnO+IwO&#10;JTMd/JFMEK2CSXr3OGMvK2kG4uxI5glfDjxlM5BlIS87lH8AAAD//wMAUEsBAi0AFAAGAAgAAAAh&#10;ALaDOJL+AAAA4QEAABMAAAAAAAAAAAAAAAAAAAAAAFtDb250ZW50X1R5cGVzXS54bWxQSwECLQAU&#10;AAYACAAAACEAOP0h/9YAAACUAQAACwAAAAAAAAAAAAAAAAAvAQAAX3JlbHMvLnJlbHNQSwECLQAU&#10;AAYACAAAACEAXkg/B6gBAACoAwAADgAAAAAAAAAAAAAAAAAuAgAAZHJzL2Uyb0RvYy54bWxQSwEC&#10;LQAUAAYACAAAACEAXI3KAOEAAAALAQAADwAAAAAAAAAAAAAAAAACBAAAZHJzL2Rvd25yZXYueG1s&#10;UEsFBgAAAAAEAAQA8wAAABAFAAAAAA==&#10;" strokecolor="#4579b8 [3044]" strokeweight="1.5pt"/>
          </w:pict>
        </mc:Fallback>
      </mc:AlternateContent>
    </w:r>
  </w:p>
  <w:p w14:paraId="06568F19" w14:textId="1BB87033" w:rsidR="00C74D64" w:rsidRPr="00D17BEC" w:rsidRDefault="00395E09" w:rsidP="00C74D64">
    <w:pPr>
      <w:spacing w:line="276" w:lineRule="auto"/>
      <w:ind w:right="260"/>
      <w:jc w:val="center"/>
      <w:rPr>
        <w:rFonts w:ascii="Arial Narrow" w:hAnsi="Arial Narrow"/>
        <w:sz w:val="18"/>
        <w:szCs w:val="18"/>
      </w:rPr>
    </w:pPr>
    <w:r>
      <w:rPr>
        <w:rFonts w:ascii="Arial Narrow" w:hAnsi="Arial Narrow"/>
        <w:b/>
        <w:bCs/>
        <w:szCs w:val="20"/>
      </w:rPr>
      <w:t>{</w:t>
    </w:r>
    <w:proofErr w:type="spellStart"/>
    <w:r>
      <w:rPr>
        <w:rFonts w:ascii="Arial Narrow" w:hAnsi="Arial Narrow"/>
        <w:b/>
        <w:bCs/>
        <w:szCs w:val="20"/>
      </w:rPr>
      <w:t>companyName</w:t>
    </w:r>
    <w:proofErr w:type="spellEnd"/>
    <w:r>
      <w:rPr>
        <w:rFonts w:ascii="Arial Narrow" w:hAnsi="Arial Narrow"/>
        <w:b/>
        <w:bCs/>
        <w:szCs w:val="20"/>
      </w:rPr>
      <w:t>}</w:t>
    </w:r>
  </w:p>
  <w:p w14:paraId="72CA998B" w14:textId="235D5894" w:rsidR="001A77AA" w:rsidRDefault="00395E09" w:rsidP="00395E09">
    <w:pPr>
      <w:pStyle w:val="Footer"/>
      <w:jc w:val="left"/>
    </w:pPr>
    <w:r>
      <w:t xml:space="preserve">                                                                       {</w:t>
    </w:r>
    <w:proofErr w:type="spellStart"/>
    <w:r>
      <w:t>companyAddress</w:t>
    </w:r>
    <w:proofErr w:type="spellEnd"/>
    <w:r>
      <w:t>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ED2A47" w14:textId="77777777" w:rsidR="00DD3915" w:rsidRDefault="00DD3915" w:rsidP="00CD4D05">
      <w:r>
        <w:separator/>
      </w:r>
    </w:p>
  </w:footnote>
  <w:footnote w:type="continuationSeparator" w:id="0">
    <w:p w14:paraId="0070F2AD" w14:textId="77777777" w:rsidR="00DD3915" w:rsidRDefault="00DD3915" w:rsidP="00CD4D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EC8238" w14:textId="0254E95D" w:rsidR="002C43D1" w:rsidRDefault="00CC4E89" w:rsidP="00395E09">
    <w:pPr>
      <w:pStyle w:val="Header"/>
      <w:jc w:val="right"/>
    </w:pPr>
    <w:bookmarkStart w:id="0" w:name="_Hlk77937372"/>
    <w:r w:rsidRPr="00DB3B8B">
      <w:rPr>
        <w:rFonts w:cstheme="minorHAnsi"/>
        <w:noProof/>
        <w:color w:val="FF0000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470588E" wp14:editId="1F17599B">
              <wp:simplePos x="0" y="0"/>
              <wp:positionH relativeFrom="margin">
                <wp:posOffset>-1323975</wp:posOffset>
              </wp:positionH>
              <wp:positionV relativeFrom="page">
                <wp:posOffset>2106295</wp:posOffset>
              </wp:positionV>
              <wp:extent cx="5362575" cy="6479540"/>
              <wp:effectExtent l="0" t="0" r="0" b="0"/>
              <wp:wrapNone/>
              <wp:docPr id="2" name="Group 4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5362575" cy="6479540"/>
                        <a:chOff x="0" y="0"/>
                        <a:chExt cx="5446287" cy="6576486"/>
                      </a:xfrm>
                      <a:solidFill>
                        <a:schemeClr val="bg1">
                          <a:lumMod val="85000"/>
                        </a:schemeClr>
                      </a:solidFill>
                    </wpg:grpSpPr>
                    <wps:wsp>
                      <wps:cNvPr id="3" name="Rectangle 67"/>
                      <wps:cNvSpPr>
                        <a:spLocks noChangeAspect="1"/>
                      </wps:cNvSpPr>
                      <wps:spPr>
                        <a:xfrm rot="2601891">
                          <a:off x="827464" y="0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" name="Flowchart: Connector 4"/>
                      <wps:cNvSpPr>
                        <a:spLocks noChangeAspect="1"/>
                      </wps:cNvSpPr>
                      <wps:spPr>
                        <a:xfrm rot="2677212">
                          <a:off x="1430646" y="230322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5" name="Rectangle 67"/>
                      <wps:cNvSpPr>
                        <a:spLocks noChangeAspect="1"/>
                      </wps:cNvSpPr>
                      <wps:spPr>
                        <a:xfrm rot="7898546">
                          <a:off x="887112" y="130102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6" name="Rectangle 67"/>
                      <wps:cNvSpPr>
                        <a:spLocks noChangeAspect="1"/>
                      </wps:cNvSpPr>
                      <wps:spPr>
                        <a:xfrm rot="8021514">
                          <a:off x="979969" y="3838375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7" name="Rectangle 67"/>
                      <wps:cNvSpPr>
                        <a:spLocks noChangeAspect="1"/>
                      </wps:cNvSpPr>
                      <wps:spPr>
                        <a:xfrm rot="8021514">
                          <a:off x="2215721" y="2536026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8" name="Rectangle 67"/>
                      <wps:cNvSpPr>
                        <a:spLocks noChangeAspect="1"/>
                      </wps:cNvSpPr>
                      <wps:spPr>
                        <a:xfrm rot="13421514">
                          <a:off x="2238506" y="3792804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9" name="Rectangle 67"/>
                      <wps:cNvSpPr>
                        <a:spLocks noChangeAspect="1"/>
                      </wps:cNvSpPr>
                      <wps:spPr>
                        <a:xfrm rot="13421514">
                          <a:off x="929482" y="2553931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0" name="Rectangle 67"/>
                      <wps:cNvSpPr>
                        <a:spLocks noChangeAspect="1"/>
                      </wps:cNvSpPr>
                      <wps:spPr>
                        <a:xfrm rot="2841788">
                          <a:off x="3549717" y="2515412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27506" y="861603"/>
                                <a:pt x="6094" y="783297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1" name="Rectangle 67"/>
                      <wps:cNvSpPr>
                        <a:spLocks noChangeAspect="1"/>
                      </wps:cNvSpPr>
                      <wps:spPr>
                        <a:xfrm rot="8040342">
                          <a:off x="3530310" y="3771769"/>
                          <a:ext cx="1009458" cy="2783682"/>
                        </a:xfrm>
                        <a:custGeom>
                          <a:avLst/>
                          <a:gdLst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0 w 262899"/>
                            <a:gd name="connsiteY0" fmla="*/ 0 h 412661"/>
                            <a:gd name="connsiteX1" fmla="*/ 262899 w 262899"/>
                            <a:gd name="connsiteY1" fmla="*/ 0 h 412661"/>
                            <a:gd name="connsiteX2" fmla="*/ 262899 w 262899"/>
                            <a:gd name="connsiteY2" fmla="*/ 412661 h 412661"/>
                            <a:gd name="connsiteX3" fmla="*/ 0 w 262899"/>
                            <a:gd name="connsiteY3" fmla="*/ 412661 h 412661"/>
                            <a:gd name="connsiteX4" fmla="*/ 0 w 262899"/>
                            <a:gd name="connsiteY4" fmla="*/ 0 h 412661"/>
                            <a:gd name="connsiteX0" fmla="*/ 37928 w 300827"/>
                            <a:gd name="connsiteY0" fmla="*/ 64658 h 477319"/>
                            <a:gd name="connsiteX1" fmla="*/ 300827 w 300827"/>
                            <a:gd name="connsiteY1" fmla="*/ 64658 h 477319"/>
                            <a:gd name="connsiteX2" fmla="*/ 300827 w 300827"/>
                            <a:gd name="connsiteY2" fmla="*/ 477319 h 477319"/>
                            <a:gd name="connsiteX3" fmla="*/ 37928 w 300827"/>
                            <a:gd name="connsiteY3" fmla="*/ 477319 h 477319"/>
                            <a:gd name="connsiteX4" fmla="*/ 37928 w 300827"/>
                            <a:gd name="connsiteY4" fmla="*/ 64658 h 477319"/>
                            <a:gd name="connsiteX0" fmla="*/ 21641 w 341875"/>
                            <a:gd name="connsiteY0" fmla="*/ 200812 h 613473"/>
                            <a:gd name="connsiteX1" fmla="*/ 284540 w 341875"/>
                            <a:gd name="connsiteY1" fmla="*/ 200812 h 613473"/>
                            <a:gd name="connsiteX2" fmla="*/ 284540 w 341875"/>
                            <a:gd name="connsiteY2" fmla="*/ 613473 h 613473"/>
                            <a:gd name="connsiteX3" fmla="*/ 21641 w 341875"/>
                            <a:gd name="connsiteY3" fmla="*/ 613473 h 613473"/>
                            <a:gd name="connsiteX4" fmla="*/ 21641 w 341875"/>
                            <a:gd name="connsiteY4" fmla="*/ 200812 h 613473"/>
                            <a:gd name="connsiteX0" fmla="*/ 48557 w 363085"/>
                            <a:gd name="connsiteY0" fmla="*/ 273851 h 686512"/>
                            <a:gd name="connsiteX1" fmla="*/ 311456 w 363085"/>
                            <a:gd name="connsiteY1" fmla="*/ 273851 h 686512"/>
                            <a:gd name="connsiteX2" fmla="*/ 311456 w 363085"/>
                            <a:gd name="connsiteY2" fmla="*/ 686512 h 686512"/>
                            <a:gd name="connsiteX3" fmla="*/ 48557 w 363085"/>
                            <a:gd name="connsiteY3" fmla="*/ 686512 h 686512"/>
                            <a:gd name="connsiteX4" fmla="*/ 48557 w 363085"/>
                            <a:gd name="connsiteY4" fmla="*/ 273851 h 686512"/>
                            <a:gd name="connsiteX0" fmla="*/ 47790 w 367194"/>
                            <a:gd name="connsiteY0" fmla="*/ 270431 h 683092"/>
                            <a:gd name="connsiteX1" fmla="*/ 310689 w 367194"/>
                            <a:gd name="connsiteY1" fmla="*/ 270431 h 683092"/>
                            <a:gd name="connsiteX2" fmla="*/ 310689 w 367194"/>
                            <a:gd name="connsiteY2" fmla="*/ 683092 h 683092"/>
                            <a:gd name="connsiteX3" fmla="*/ 47790 w 367194"/>
                            <a:gd name="connsiteY3" fmla="*/ 683092 h 683092"/>
                            <a:gd name="connsiteX4" fmla="*/ 47790 w 367194"/>
                            <a:gd name="connsiteY4" fmla="*/ 270431 h 683092"/>
                            <a:gd name="connsiteX0" fmla="*/ 49255 w 359566"/>
                            <a:gd name="connsiteY0" fmla="*/ 268899 h 681560"/>
                            <a:gd name="connsiteX1" fmla="*/ 312154 w 359566"/>
                            <a:gd name="connsiteY1" fmla="*/ 268899 h 681560"/>
                            <a:gd name="connsiteX2" fmla="*/ 312154 w 359566"/>
                            <a:gd name="connsiteY2" fmla="*/ 681560 h 681560"/>
                            <a:gd name="connsiteX3" fmla="*/ 49255 w 359566"/>
                            <a:gd name="connsiteY3" fmla="*/ 681560 h 681560"/>
                            <a:gd name="connsiteX4" fmla="*/ 49255 w 359566"/>
                            <a:gd name="connsiteY4" fmla="*/ 268899 h 681560"/>
                            <a:gd name="connsiteX0" fmla="*/ 48642 w 362655"/>
                            <a:gd name="connsiteY0" fmla="*/ 267846 h 680507"/>
                            <a:gd name="connsiteX1" fmla="*/ 311541 w 362655"/>
                            <a:gd name="connsiteY1" fmla="*/ 267846 h 680507"/>
                            <a:gd name="connsiteX2" fmla="*/ 311541 w 362655"/>
                            <a:gd name="connsiteY2" fmla="*/ 680507 h 680507"/>
                            <a:gd name="connsiteX3" fmla="*/ 48642 w 362655"/>
                            <a:gd name="connsiteY3" fmla="*/ 680507 h 680507"/>
                            <a:gd name="connsiteX4" fmla="*/ 48642 w 362655"/>
                            <a:gd name="connsiteY4" fmla="*/ 267846 h 680507"/>
                            <a:gd name="connsiteX0" fmla="*/ 50076 w 355690"/>
                            <a:gd name="connsiteY0" fmla="*/ 234174 h 646835"/>
                            <a:gd name="connsiteX1" fmla="*/ 312975 w 355690"/>
                            <a:gd name="connsiteY1" fmla="*/ 234174 h 646835"/>
                            <a:gd name="connsiteX2" fmla="*/ 312975 w 355690"/>
                            <a:gd name="connsiteY2" fmla="*/ 646835 h 646835"/>
                            <a:gd name="connsiteX3" fmla="*/ 50076 w 355690"/>
                            <a:gd name="connsiteY3" fmla="*/ 646835 h 646835"/>
                            <a:gd name="connsiteX4" fmla="*/ 50076 w 355690"/>
                            <a:gd name="connsiteY4" fmla="*/ 234174 h 646835"/>
                            <a:gd name="connsiteX0" fmla="*/ 25251 w 288150"/>
                            <a:gd name="connsiteY0" fmla="*/ 210550 h 623211"/>
                            <a:gd name="connsiteX1" fmla="*/ 17985 w 288150"/>
                            <a:gd name="connsiteY1" fmla="*/ 0 h 623211"/>
                            <a:gd name="connsiteX2" fmla="*/ 288150 w 288150"/>
                            <a:gd name="connsiteY2" fmla="*/ 210550 h 623211"/>
                            <a:gd name="connsiteX3" fmla="*/ 288150 w 288150"/>
                            <a:gd name="connsiteY3" fmla="*/ 623211 h 623211"/>
                            <a:gd name="connsiteX4" fmla="*/ 25251 w 288150"/>
                            <a:gd name="connsiteY4" fmla="*/ 623211 h 623211"/>
                            <a:gd name="connsiteX5" fmla="*/ 25251 w 288150"/>
                            <a:gd name="connsiteY5" fmla="*/ 210550 h 623211"/>
                            <a:gd name="connsiteX0" fmla="*/ 25251 w 288150"/>
                            <a:gd name="connsiteY0" fmla="*/ 212551 h 625212"/>
                            <a:gd name="connsiteX1" fmla="*/ 17985 w 288150"/>
                            <a:gd name="connsiteY1" fmla="*/ 2001 h 625212"/>
                            <a:gd name="connsiteX2" fmla="*/ 206486 w 288150"/>
                            <a:gd name="connsiteY2" fmla="*/ 112466 h 625212"/>
                            <a:gd name="connsiteX3" fmla="*/ 288150 w 288150"/>
                            <a:gd name="connsiteY3" fmla="*/ 212551 h 625212"/>
                            <a:gd name="connsiteX4" fmla="*/ 288150 w 288150"/>
                            <a:gd name="connsiteY4" fmla="*/ 625212 h 625212"/>
                            <a:gd name="connsiteX5" fmla="*/ 25251 w 288150"/>
                            <a:gd name="connsiteY5" fmla="*/ 625212 h 625212"/>
                            <a:gd name="connsiteX6" fmla="*/ 25251 w 288150"/>
                            <a:gd name="connsiteY6" fmla="*/ 212551 h 625212"/>
                            <a:gd name="connsiteX0" fmla="*/ 49644 w 312543"/>
                            <a:gd name="connsiteY0" fmla="*/ 184458 h 597119"/>
                            <a:gd name="connsiteX1" fmla="*/ 13220 w 312543"/>
                            <a:gd name="connsiteY1" fmla="*/ 2751 h 597119"/>
                            <a:gd name="connsiteX2" fmla="*/ 230879 w 312543"/>
                            <a:gd name="connsiteY2" fmla="*/ 84373 h 597119"/>
                            <a:gd name="connsiteX3" fmla="*/ 312543 w 312543"/>
                            <a:gd name="connsiteY3" fmla="*/ 184458 h 597119"/>
                            <a:gd name="connsiteX4" fmla="*/ 312543 w 312543"/>
                            <a:gd name="connsiteY4" fmla="*/ 597119 h 597119"/>
                            <a:gd name="connsiteX5" fmla="*/ 49644 w 312543"/>
                            <a:gd name="connsiteY5" fmla="*/ 597119 h 597119"/>
                            <a:gd name="connsiteX6" fmla="*/ 49644 w 312543"/>
                            <a:gd name="connsiteY6" fmla="*/ 184458 h 597119"/>
                            <a:gd name="connsiteX0" fmla="*/ 41993 w 304892"/>
                            <a:gd name="connsiteY0" fmla="*/ 184458 h 597119"/>
                            <a:gd name="connsiteX1" fmla="*/ 5569 w 304892"/>
                            <a:gd name="connsiteY1" fmla="*/ 2751 h 597119"/>
                            <a:gd name="connsiteX2" fmla="*/ 223228 w 304892"/>
                            <a:gd name="connsiteY2" fmla="*/ 84373 h 597119"/>
                            <a:gd name="connsiteX3" fmla="*/ 304892 w 304892"/>
                            <a:gd name="connsiteY3" fmla="*/ 184458 h 597119"/>
                            <a:gd name="connsiteX4" fmla="*/ 304892 w 304892"/>
                            <a:gd name="connsiteY4" fmla="*/ 597119 h 597119"/>
                            <a:gd name="connsiteX5" fmla="*/ 41993 w 304892"/>
                            <a:gd name="connsiteY5" fmla="*/ 597119 h 597119"/>
                            <a:gd name="connsiteX6" fmla="*/ 41993 w 304892"/>
                            <a:gd name="connsiteY6" fmla="*/ 184458 h 597119"/>
                            <a:gd name="connsiteX0" fmla="*/ 49202 w 312101"/>
                            <a:gd name="connsiteY0" fmla="*/ 184458 h 597119"/>
                            <a:gd name="connsiteX1" fmla="*/ 12778 w 312101"/>
                            <a:gd name="connsiteY1" fmla="*/ 2751 h 597119"/>
                            <a:gd name="connsiteX2" fmla="*/ 230437 w 312101"/>
                            <a:gd name="connsiteY2" fmla="*/ 84373 h 597119"/>
                            <a:gd name="connsiteX3" fmla="*/ 312101 w 312101"/>
                            <a:gd name="connsiteY3" fmla="*/ 184458 h 597119"/>
                            <a:gd name="connsiteX4" fmla="*/ 312101 w 312101"/>
                            <a:gd name="connsiteY4" fmla="*/ 597119 h 597119"/>
                            <a:gd name="connsiteX5" fmla="*/ 49202 w 312101"/>
                            <a:gd name="connsiteY5" fmla="*/ 597119 h 597119"/>
                            <a:gd name="connsiteX6" fmla="*/ 49202 w 312101"/>
                            <a:gd name="connsiteY6" fmla="*/ 184458 h 597119"/>
                            <a:gd name="connsiteX0" fmla="*/ 49202 w 312101"/>
                            <a:gd name="connsiteY0" fmla="*/ 192067 h 604728"/>
                            <a:gd name="connsiteX1" fmla="*/ 12778 w 312101"/>
                            <a:gd name="connsiteY1" fmla="*/ 10360 h 604728"/>
                            <a:gd name="connsiteX2" fmla="*/ 230437 w 312101"/>
                            <a:gd name="connsiteY2" fmla="*/ 91982 h 604728"/>
                            <a:gd name="connsiteX3" fmla="*/ 312101 w 312101"/>
                            <a:gd name="connsiteY3" fmla="*/ 192067 h 604728"/>
                            <a:gd name="connsiteX4" fmla="*/ 312101 w 312101"/>
                            <a:gd name="connsiteY4" fmla="*/ 604728 h 604728"/>
                            <a:gd name="connsiteX5" fmla="*/ 49202 w 312101"/>
                            <a:gd name="connsiteY5" fmla="*/ 604728 h 604728"/>
                            <a:gd name="connsiteX6" fmla="*/ 49202 w 312101"/>
                            <a:gd name="connsiteY6" fmla="*/ 192067 h 604728"/>
                            <a:gd name="connsiteX0" fmla="*/ 49202 w 324339"/>
                            <a:gd name="connsiteY0" fmla="*/ 265899 h 678560"/>
                            <a:gd name="connsiteX1" fmla="*/ 12778 w 324339"/>
                            <a:gd name="connsiteY1" fmla="*/ 84192 h 678560"/>
                            <a:gd name="connsiteX2" fmla="*/ 305626 w 324339"/>
                            <a:gd name="connsiteY2" fmla="*/ 9580 h 678560"/>
                            <a:gd name="connsiteX3" fmla="*/ 312101 w 324339"/>
                            <a:gd name="connsiteY3" fmla="*/ 265899 h 678560"/>
                            <a:gd name="connsiteX4" fmla="*/ 312101 w 324339"/>
                            <a:gd name="connsiteY4" fmla="*/ 678560 h 678560"/>
                            <a:gd name="connsiteX5" fmla="*/ 49202 w 324339"/>
                            <a:gd name="connsiteY5" fmla="*/ 678560 h 678560"/>
                            <a:gd name="connsiteX6" fmla="*/ 49202 w 324339"/>
                            <a:gd name="connsiteY6" fmla="*/ 265899 h 678560"/>
                            <a:gd name="connsiteX0" fmla="*/ 25333 w 300470"/>
                            <a:gd name="connsiteY0" fmla="*/ 287162 h 699823"/>
                            <a:gd name="connsiteX1" fmla="*/ 38361 w 300470"/>
                            <a:gd name="connsiteY1" fmla="*/ 26042 h 699823"/>
                            <a:gd name="connsiteX2" fmla="*/ 281757 w 300470"/>
                            <a:gd name="connsiteY2" fmla="*/ 30843 h 699823"/>
                            <a:gd name="connsiteX3" fmla="*/ 288232 w 300470"/>
                            <a:gd name="connsiteY3" fmla="*/ 287162 h 699823"/>
                            <a:gd name="connsiteX4" fmla="*/ 288232 w 300470"/>
                            <a:gd name="connsiteY4" fmla="*/ 699823 h 699823"/>
                            <a:gd name="connsiteX5" fmla="*/ 25333 w 300470"/>
                            <a:gd name="connsiteY5" fmla="*/ 699823 h 699823"/>
                            <a:gd name="connsiteX6" fmla="*/ 25333 w 300470"/>
                            <a:gd name="connsiteY6" fmla="*/ 287162 h 699823"/>
                            <a:gd name="connsiteX0" fmla="*/ 45971 w 321108"/>
                            <a:gd name="connsiteY0" fmla="*/ 287162 h 699823"/>
                            <a:gd name="connsiteX1" fmla="*/ 58999 w 321108"/>
                            <a:gd name="connsiteY1" fmla="*/ 26042 h 699823"/>
                            <a:gd name="connsiteX2" fmla="*/ 302395 w 321108"/>
                            <a:gd name="connsiteY2" fmla="*/ 30843 h 699823"/>
                            <a:gd name="connsiteX3" fmla="*/ 308870 w 321108"/>
                            <a:gd name="connsiteY3" fmla="*/ 287162 h 699823"/>
                            <a:gd name="connsiteX4" fmla="*/ 308870 w 321108"/>
                            <a:gd name="connsiteY4" fmla="*/ 699823 h 699823"/>
                            <a:gd name="connsiteX5" fmla="*/ 45971 w 321108"/>
                            <a:gd name="connsiteY5" fmla="*/ 699823 h 699823"/>
                            <a:gd name="connsiteX6" fmla="*/ 45971 w 321108"/>
                            <a:gd name="connsiteY6" fmla="*/ 287162 h 699823"/>
                            <a:gd name="connsiteX0" fmla="*/ 45971 w 321108"/>
                            <a:gd name="connsiteY0" fmla="*/ 307675 h 720336"/>
                            <a:gd name="connsiteX1" fmla="*/ 58999 w 321108"/>
                            <a:gd name="connsiteY1" fmla="*/ 46555 h 720336"/>
                            <a:gd name="connsiteX2" fmla="*/ 302395 w 321108"/>
                            <a:gd name="connsiteY2" fmla="*/ 51356 h 720336"/>
                            <a:gd name="connsiteX3" fmla="*/ 308870 w 321108"/>
                            <a:gd name="connsiteY3" fmla="*/ 307675 h 720336"/>
                            <a:gd name="connsiteX4" fmla="*/ 308870 w 321108"/>
                            <a:gd name="connsiteY4" fmla="*/ 720336 h 720336"/>
                            <a:gd name="connsiteX5" fmla="*/ 45971 w 321108"/>
                            <a:gd name="connsiteY5" fmla="*/ 720336 h 720336"/>
                            <a:gd name="connsiteX6" fmla="*/ 45971 w 321108"/>
                            <a:gd name="connsiteY6" fmla="*/ 307675 h 720336"/>
                            <a:gd name="connsiteX0" fmla="*/ 45971 w 321108"/>
                            <a:gd name="connsiteY0" fmla="*/ 309978 h 722639"/>
                            <a:gd name="connsiteX1" fmla="*/ 58999 w 321108"/>
                            <a:gd name="connsiteY1" fmla="*/ 48858 h 722639"/>
                            <a:gd name="connsiteX2" fmla="*/ 302395 w 321108"/>
                            <a:gd name="connsiteY2" fmla="*/ 53659 h 722639"/>
                            <a:gd name="connsiteX3" fmla="*/ 308870 w 321108"/>
                            <a:gd name="connsiteY3" fmla="*/ 309978 h 722639"/>
                            <a:gd name="connsiteX4" fmla="*/ 308870 w 321108"/>
                            <a:gd name="connsiteY4" fmla="*/ 722639 h 722639"/>
                            <a:gd name="connsiteX5" fmla="*/ 45971 w 321108"/>
                            <a:gd name="connsiteY5" fmla="*/ 722639 h 722639"/>
                            <a:gd name="connsiteX6" fmla="*/ 45971 w 321108"/>
                            <a:gd name="connsiteY6" fmla="*/ 309978 h 722639"/>
                            <a:gd name="connsiteX0" fmla="*/ 45971 w 328714"/>
                            <a:gd name="connsiteY0" fmla="*/ 309978 h 722639"/>
                            <a:gd name="connsiteX1" fmla="*/ 58999 w 328714"/>
                            <a:gd name="connsiteY1" fmla="*/ 48858 h 722639"/>
                            <a:gd name="connsiteX2" fmla="*/ 302395 w 328714"/>
                            <a:gd name="connsiteY2" fmla="*/ 53659 h 722639"/>
                            <a:gd name="connsiteX3" fmla="*/ 308870 w 328714"/>
                            <a:gd name="connsiteY3" fmla="*/ 309978 h 722639"/>
                            <a:gd name="connsiteX4" fmla="*/ 308870 w 328714"/>
                            <a:gd name="connsiteY4" fmla="*/ 722639 h 722639"/>
                            <a:gd name="connsiteX5" fmla="*/ 45971 w 328714"/>
                            <a:gd name="connsiteY5" fmla="*/ 722639 h 722639"/>
                            <a:gd name="connsiteX6" fmla="*/ 45971 w 328714"/>
                            <a:gd name="connsiteY6" fmla="*/ 309978 h 722639"/>
                            <a:gd name="connsiteX0" fmla="*/ 45971 w 358745"/>
                            <a:gd name="connsiteY0" fmla="*/ 309978 h 722639"/>
                            <a:gd name="connsiteX1" fmla="*/ 58999 w 358745"/>
                            <a:gd name="connsiteY1" fmla="*/ 48858 h 722639"/>
                            <a:gd name="connsiteX2" fmla="*/ 302395 w 358745"/>
                            <a:gd name="connsiteY2" fmla="*/ 53659 h 722639"/>
                            <a:gd name="connsiteX3" fmla="*/ 308870 w 358745"/>
                            <a:gd name="connsiteY3" fmla="*/ 309978 h 722639"/>
                            <a:gd name="connsiteX4" fmla="*/ 308870 w 358745"/>
                            <a:gd name="connsiteY4" fmla="*/ 722639 h 722639"/>
                            <a:gd name="connsiteX5" fmla="*/ 45971 w 358745"/>
                            <a:gd name="connsiteY5" fmla="*/ 722639 h 722639"/>
                            <a:gd name="connsiteX6" fmla="*/ 45971 w 358745"/>
                            <a:gd name="connsiteY6" fmla="*/ 309978 h 722639"/>
                            <a:gd name="connsiteX0" fmla="*/ 45971 w 359821"/>
                            <a:gd name="connsiteY0" fmla="*/ 309978 h 722639"/>
                            <a:gd name="connsiteX1" fmla="*/ 58999 w 359821"/>
                            <a:gd name="connsiteY1" fmla="*/ 48858 h 722639"/>
                            <a:gd name="connsiteX2" fmla="*/ 302395 w 359821"/>
                            <a:gd name="connsiteY2" fmla="*/ 53659 h 722639"/>
                            <a:gd name="connsiteX3" fmla="*/ 308870 w 359821"/>
                            <a:gd name="connsiteY3" fmla="*/ 309978 h 722639"/>
                            <a:gd name="connsiteX4" fmla="*/ 308870 w 359821"/>
                            <a:gd name="connsiteY4" fmla="*/ 722639 h 722639"/>
                            <a:gd name="connsiteX5" fmla="*/ 45971 w 359821"/>
                            <a:gd name="connsiteY5" fmla="*/ 722639 h 722639"/>
                            <a:gd name="connsiteX6" fmla="*/ 45971 w 359821"/>
                            <a:gd name="connsiteY6" fmla="*/ 309978 h 722639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7480"/>
                            <a:gd name="connsiteY0" fmla="*/ 306781 h 719442"/>
                            <a:gd name="connsiteX1" fmla="*/ 61248 w 357480"/>
                            <a:gd name="connsiteY1" fmla="*/ 50751 h 719442"/>
                            <a:gd name="connsiteX2" fmla="*/ 300054 w 357480"/>
                            <a:gd name="connsiteY2" fmla="*/ 50462 h 719442"/>
                            <a:gd name="connsiteX3" fmla="*/ 306529 w 357480"/>
                            <a:gd name="connsiteY3" fmla="*/ 306781 h 719442"/>
                            <a:gd name="connsiteX4" fmla="*/ 306529 w 357480"/>
                            <a:gd name="connsiteY4" fmla="*/ 719442 h 719442"/>
                            <a:gd name="connsiteX5" fmla="*/ 43630 w 357480"/>
                            <a:gd name="connsiteY5" fmla="*/ 719442 h 719442"/>
                            <a:gd name="connsiteX6" fmla="*/ 43630 w 357480"/>
                            <a:gd name="connsiteY6" fmla="*/ 306781 h 719442"/>
                            <a:gd name="connsiteX0" fmla="*/ 43630 w 353490"/>
                            <a:gd name="connsiteY0" fmla="*/ 303303 h 715964"/>
                            <a:gd name="connsiteX1" fmla="*/ 61248 w 353490"/>
                            <a:gd name="connsiteY1" fmla="*/ 47273 h 715964"/>
                            <a:gd name="connsiteX2" fmla="*/ 290334 w 353490"/>
                            <a:gd name="connsiteY2" fmla="*/ 56598 h 715964"/>
                            <a:gd name="connsiteX3" fmla="*/ 306529 w 353490"/>
                            <a:gd name="connsiteY3" fmla="*/ 303303 h 715964"/>
                            <a:gd name="connsiteX4" fmla="*/ 306529 w 353490"/>
                            <a:gd name="connsiteY4" fmla="*/ 715964 h 715964"/>
                            <a:gd name="connsiteX5" fmla="*/ 43630 w 353490"/>
                            <a:gd name="connsiteY5" fmla="*/ 715964 h 715964"/>
                            <a:gd name="connsiteX6" fmla="*/ 43630 w 353490"/>
                            <a:gd name="connsiteY6" fmla="*/ 303303 h 715964"/>
                            <a:gd name="connsiteX0" fmla="*/ 40909 w 350769"/>
                            <a:gd name="connsiteY0" fmla="*/ 303303 h 715964"/>
                            <a:gd name="connsiteX1" fmla="*/ 58527 w 350769"/>
                            <a:gd name="connsiteY1" fmla="*/ 47273 h 715964"/>
                            <a:gd name="connsiteX2" fmla="*/ 287613 w 350769"/>
                            <a:gd name="connsiteY2" fmla="*/ 56598 h 715964"/>
                            <a:gd name="connsiteX3" fmla="*/ 303808 w 350769"/>
                            <a:gd name="connsiteY3" fmla="*/ 303303 h 715964"/>
                            <a:gd name="connsiteX4" fmla="*/ 303808 w 350769"/>
                            <a:gd name="connsiteY4" fmla="*/ 715964 h 715964"/>
                            <a:gd name="connsiteX5" fmla="*/ 40909 w 350769"/>
                            <a:gd name="connsiteY5" fmla="*/ 715964 h 715964"/>
                            <a:gd name="connsiteX6" fmla="*/ 40909 w 350769"/>
                            <a:gd name="connsiteY6" fmla="*/ 303303 h 715964"/>
                            <a:gd name="connsiteX0" fmla="*/ 40909 w 353377"/>
                            <a:gd name="connsiteY0" fmla="*/ 305576 h 718237"/>
                            <a:gd name="connsiteX1" fmla="*/ 58527 w 353377"/>
                            <a:gd name="connsiteY1" fmla="*/ 49546 h 718237"/>
                            <a:gd name="connsiteX2" fmla="*/ 294092 w 353377"/>
                            <a:gd name="connsiteY2" fmla="*/ 52461 h 718237"/>
                            <a:gd name="connsiteX3" fmla="*/ 303808 w 353377"/>
                            <a:gd name="connsiteY3" fmla="*/ 305576 h 718237"/>
                            <a:gd name="connsiteX4" fmla="*/ 303808 w 353377"/>
                            <a:gd name="connsiteY4" fmla="*/ 718237 h 718237"/>
                            <a:gd name="connsiteX5" fmla="*/ 40909 w 353377"/>
                            <a:gd name="connsiteY5" fmla="*/ 718237 h 718237"/>
                            <a:gd name="connsiteX6" fmla="*/ 40909 w 353377"/>
                            <a:gd name="connsiteY6" fmla="*/ 305576 h 718237"/>
                            <a:gd name="connsiteX0" fmla="*/ 40909 w 351205"/>
                            <a:gd name="connsiteY0" fmla="*/ 305576 h 718237"/>
                            <a:gd name="connsiteX1" fmla="*/ 58527 w 351205"/>
                            <a:gd name="connsiteY1" fmla="*/ 49546 h 718237"/>
                            <a:gd name="connsiteX2" fmla="*/ 294092 w 351205"/>
                            <a:gd name="connsiteY2" fmla="*/ 52461 h 718237"/>
                            <a:gd name="connsiteX3" fmla="*/ 303808 w 351205"/>
                            <a:gd name="connsiteY3" fmla="*/ 305576 h 718237"/>
                            <a:gd name="connsiteX4" fmla="*/ 303808 w 351205"/>
                            <a:gd name="connsiteY4" fmla="*/ 718237 h 718237"/>
                            <a:gd name="connsiteX5" fmla="*/ 40909 w 351205"/>
                            <a:gd name="connsiteY5" fmla="*/ 718237 h 718237"/>
                            <a:gd name="connsiteX6" fmla="*/ 40909 w 351205"/>
                            <a:gd name="connsiteY6" fmla="*/ 305576 h 718237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125364 w 351205"/>
                            <a:gd name="connsiteY5" fmla="*/ 720141 h 720141"/>
                            <a:gd name="connsiteX6" fmla="*/ 40909 w 351205"/>
                            <a:gd name="connsiteY6" fmla="*/ 718237 h 720141"/>
                            <a:gd name="connsiteX7" fmla="*/ 40909 w 351205"/>
                            <a:gd name="connsiteY7" fmla="*/ 305576 h 720141"/>
                            <a:gd name="connsiteX0" fmla="*/ 40909 w 351205"/>
                            <a:gd name="connsiteY0" fmla="*/ 305576 h 720141"/>
                            <a:gd name="connsiteX1" fmla="*/ 58527 w 351205"/>
                            <a:gd name="connsiteY1" fmla="*/ 49546 h 720141"/>
                            <a:gd name="connsiteX2" fmla="*/ 294092 w 351205"/>
                            <a:gd name="connsiteY2" fmla="*/ 52461 h 720141"/>
                            <a:gd name="connsiteX3" fmla="*/ 303808 w 351205"/>
                            <a:gd name="connsiteY3" fmla="*/ 305576 h 720141"/>
                            <a:gd name="connsiteX4" fmla="*/ 303808 w 351205"/>
                            <a:gd name="connsiteY4" fmla="*/ 718237 h 720141"/>
                            <a:gd name="connsiteX5" fmla="*/ 223102 w 351205"/>
                            <a:gd name="connsiteY5" fmla="*/ 719761 h 720141"/>
                            <a:gd name="connsiteX6" fmla="*/ 125364 w 351205"/>
                            <a:gd name="connsiteY6" fmla="*/ 720141 h 720141"/>
                            <a:gd name="connsiteX7" fmla="*/ 40909 w 351205"/>
                            <a:gd name="connsiteY7" fmla="*/ 718237 h 720141"/>
                            <a:gd name="connsiteX8" fmla="*/ 40909 w 351205"/>
                            <a:gd name="connsiteY8" fmla="*/ 305576 h 720141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125364 w 351205"/>
                            <a:gd name="connsiteY6" fmla="*/ 72014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0909 w 351205"/>
                            <a:gd name="connsiteY7" fmla="*/ 718237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980335"/>
                            <a:gd name="connsiteX1" fmla="*/ 58527 w 351205"/>
                            <a:gd name="connsiteY1" fmla="*/ 49546 h 980335"/>
                            <a:gd name="connsiteX2" fmla="*/ 294092 w 351205"/>
                            <a:gd name="connsiteY2" fmla="*/ 52461 h 980335"/>
                            <a:gd name="connsiteX3" fmla="*/ 303808 w 351205"/>
                            <a:gd name="connsiteY3" fmla="*/ 305576 h 980335"/>
                            <a:gd name="connsiteX4" fmla="*/ 303808 w 351205"/>
                            <a:gd name="connsiteY4" fmla="*/ 718237 h 980335"/>
                            <a:gd name="connsiteX5" fmla="*/ 297176 w 351205"/>
                            <a:gd name="connsiteY5" fmla="*/ 980335 h 980335"/>
                            <a:gd name="connsiteX6" fmla="*/ 41492 w 351205"/>
                            <a:gd name="connsiteY6" fmla="*/ 963611 h 980335"/>
                            <a:gd name="connsiteX7" fmla="*/ 46219 w 351205"/>
                            <a:gd name="connsiteY7" fmla="*/ 725824 h 980335"/>
                            <a:gd name="connsiteX8" fmla="*/ 40909 w 351205"/>
                            <a:gd name="connsiteY8" fmla="*/ 305576 h 980335"/>
                            <a:gd name="connsiteX0" fmla="*/ 40909 w 351205"/>
                            <a:gd name="connsiteY0" fmla="*/ 305576 h 1016811"/>
                            <a:gd name="connsiteX1" fmla="*/ 58527 w 351205"/>
                            <a:gd name="connsiteY1" fmla="*/ 49546 h 1016811"/>
                            <a:gd name="connsiteX2" fmla="*/ 294092 w 351205"/>
                            <a:gd name="connsiteY2" fmla="*/ 52461 h 1016811"/>
                            <a:gd name="connsiteX3" fmla="*/ 303808 w 351205"/>
                            <a:gd name="connsiteY3" fmla="*/ 305576 h 1016811"/>
                            <a:gd name="connsiteX4" fmla="*/ 303808 w 351205"/>
                            <a:gd name="connsiteY4" fmla="*/ 718237 h 1016811"/>
                            <a:gd name="connsiteX5" fmla="*/ 297176 w 351205"/>
                            <a:gd name="connsiteY5" fmla="*/ 980335 h 1016811"/>
                            <a:gd name="connsiteX6" fmla="*/ 41492 w 351205"/>
                            <a:gd name="connsiteY6" fmla="*/ 963611 h 1016811"/>
                            <a:gd name="connsiteX7" fmla="*/ 46219 w 351205"/>
                            <a:gd name="connsiteY7" fmla="*/ 725824 h 1016811"/>
                            <a:gd name="connsiteX8" fmla="*/ 40909 w 351205"/>
                            <a:gd name="connsiteY8" fmla="*/ 305576 h 1016811"/>
                            <a:gd name="connsiteX0" fmla="*/ 40909 w 351205"/>
                            <a:gd name="connsiteY0" fmla="*/ 305576 h 1027455"/>
                            <a:gd name="connsiteX1" fmla="*/ 58527 w 351205"/>
                            <a:gd name="connsiteY1" fmla="*/ 49546 h 1027455"/>
                            <a:gd name="connsiteX2" fmla="*/ 294092 w 351205"/>
                            <a:gd name="connsiteY2" fmla="*/ 52461 h 1027455"/>
                            <a:gd name="connsiteX3" fmla="*/ 303808 w 351205"/>
                            <a:gd name="connsiteY3" fmla="*/ 305576 h 1027455"/>
                            <a:gd name="connsiteX4" fmla="*/ 303808 w 351205"/>
                            <a:gd name="connsiteY4" fmla="*/ 718237 h 1027455"/>
                            <a:gd name="connsiteX5" fmla="*/ 297176 w 351205"/>
                            <a:gd name="connsiteY5" fmla="*/ 980335 h 1027455"/>
                            <a:gd name="connsiteX6" fmla="*/ 41492 w 351205"/>
                            <a:gd name="connsiteY6" fmla="*/ 963611 h 1027455"/>
                            <a:gd name="connsiteX7" fmla="*/ 46219 w 351205"/>
                            <a:gd name="connsiteY7" fmla="*/ 725824 h 1027455"/>
                            <a:gd name="connsiteX8" fmla="*/ 40909 w 351205"/>
                            <a:gd name="connsiteY8" fmla="*/ 305576 h 1027455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1205"/>
                            <a:gd name="connsiteY0" fmla="*/ 305576 h 1023042"/>
                            <a:gd name="connsiteX1" fmla="*/ 58527 w 351205"/>
                            <a:gd name="connsiteY1" fmla="*/ 49546 h 1023042"/>
                            <a:gd name="connsiteX2" fmla="*/ 294092 w 351205"/>
                            <a:gd name="connsiteY2" fmla="*/ 52461 h 1023042"/>
                            <a:gd name="connsiteX3" fmla="*/ 303808 w 351205"/>
                            <a:gd name="connsiteY3" fmla="*/ 305576 h 1023042"/>
                            <a:gd name="connsiteX4" fmla="*/ 303808 w 351205"/>
                            <a:gd name="connsiteY4" fmla="*/ 718237 h 1023042"/>
                            <a:gd name="connsiteX5" fmla="*/ 297176 w 351205"/>
                            <a:gd name="connsiteY5" fmla="*/ 980335 h 1023042"/>
                            <a:gd name="connsiteX6" fmla="*/ 41492 w 351205"/>
                            <a:gd name="connsiteY6" fmla="*/ 963611 h 1023042"/>
                            <a:gd name="connsiteX7" fmla="*/ 46219 w 351205"/>
                            <a:gd name="connsiteY7" fmla="*/ 725824 h 1023042"/>
                            <a:gd name="connsiteX8" fmla="*/ 40909 w 351205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  <a:gd name="connsiteX0" fmla="*/ 40909 w 354221"/>
                            <a:gd name="connsiteY0" fmla="*/ 305576 h 1023042"/>
                            <a:gd name="connsiteX1" fmla="*/ 58527 w 354221"/>
                            <a:gd name="connsiteY1" fmla="*/ 49546 h 1023042"/>
                            <a:gd name="connsiteX2" fmla="*/ 294092 w 354221"/>
                            <a:gd name="connsiteY2" fmla="*/ 52461 h 1023042"/>
                            <a:gd name="connsiteX3" fmla="*/ 303808 w 354221"/>
                            <a:gd name="connsiteY3" fmla="*/ 305576 h 1023042"/>
                            <a:gd name="connsiteX4" fmla="*/ 303808 w 354221"/>
                            <a:gd name="connsiteY4" fmla="*/ 718237 h 1023042"/>
                            <a:gd name="connsiteX5" fmla="*/ 297176 w 354221"/>
                            <a:gd name="connsiteY5" fmla="*/ 980335 h 1023042"/>
                            <a:gd name="connsiteX6" fmla="*/ 41492 w 354221"/>
                            <a:gd name="connsiteY6" fmla="*/ 963611 h 1023042"/>
                            <a:gd name="connsiteX7" fmla="*/ 46219 w 354221"/>
                            <a:gd name="connsiteY7" fmla="*/ 725824 h 1023042"/>
                            <a:gd name="connsiteX8" fmla="*/ 40909 w 354221"/>
                            <a:gd name="connsiteY8" fmla="*/ 305576 h 10230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</a:cxnLst>
                          <a:rect l="l" t="t" r="r" b="b"/>
                          <a:pathLst>
                            <a:path w="354221" h="1023042">
                              <a:moveTo>
                                <a:pt x="40909" y="305576"/>
                              </a:moveTo>
                              <a:cubicBezTo>
                                <a:pt x="-4444" y="230928"/>
                                <a:pt x="-28620" y="135745"/>
                                <a:pt x="58527" y="49546"/>
                              </a:cubicBezTo>
                              <a:cubicBezTo>
                                <a:pt x="152945" y="-38679"/>
                                <a:pt x="255590" y="9310"/>
                                <a:pt x="294092" y="52461"/>
                              </a:cubicBezTo>
                              <a:cubicBezTo>
                                <a:pt x="359459" y="122004"/>
                                <a:pt x="376504" y="205364"/>
                                <a:pt x="303808" y="305576"/>
                              </a:cubicBezTo>
                              <a:cubicBezTo>
                                <a:pt x="170592" y="438182"/>
                                <a:pt x="169985" y="586727"/>
                                <a:pt x="303808" y="718237"/>
                              </a:cubicBezTo>
                              <a:cubicBezTo>
                                <a:pt x="385879" y="807298"/>
                                <a:pt x="356086" y="923554"/>
                                <a:pt x="297176" y="980335"/>
                              </a:cubicBezTo>
                              <a:cubicBezTo>
                                <a:pt x="261357" y="1012556"/>
                                <a:pt x="138288" y="1065282"/>
                                <a:pt x="41492" y="963611"/>
                              </a:cubicBezTo>
                              <a:cubicBezTo>
                                <a:pt x="-18054" y="861775"/>
                                <a:pt x="14717" y="785930"/>
                                <a:pt x="46219" y="725824"/>
                              </a:cubicBezTo>
                              <a:cubicBezTo>
                                <a:pt x="215347" y="526353"/>
                                <a:pt x="151737" y="433249"/>
                                <a:pt x="40909" y="305576"/>
                              </a:cubicBezTo>
                              <a:close/>
                            </a:path>
                          </a:pathLst>
                        </a:cu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2" name="Flowchart: Connector 12"/>
                      <wps:cNvSpPr>
                        <a:spLocks noChangeAspect="1"/>
                      </wps:cNvSpPr>
                      <wps:spPr>
                        <a:xfrm rot="2677212">
                          <a:off x="1555548" y="2779295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Flowchart: Connector 13"/>
                      <wps:cNvSpPr>
                        <a:spLocks noChangeAspect="1"/>
                      </wps:cNvSpPr>
                      <wps:spPr>
                        <a:xfrm rot="2677212">
                          <a:off x="1627948" y="5345228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4" name="Flowchart: Connector 14"/>
                      <wps:cNvSpPr>
                        <a:spLocks noChangeAspect="1"/>
                      </wps:cNvSpPr>
                      <wps:spPr>
                        <a:xfrm rot="2677212">
                          <a:off x="2866264" y="4033697"/>
                          <a:ext cx="1022956" cy="992707"/>
                        </a:xfrm>
                        <a:prstGeom prst="flowChartConnector">
                          <a:avLst/>
                        </a:prstGeom>
                        <a:grp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E36DE32" id="Group 49" o:spid="_x0000_s1026" style="position:absolute;margin-left:-104.25pt;margin-top:165.85pt;width:422.25pt;height:510.2pt;z-index:-251654144;mso-position-horizontal-relative:margin;mso-position-vertical-relative:page;mso-width-relative:margin;mso-height-relative:margin" coordsize="54462,657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hy9jXgAANY5BQAOAAAAZHJzL2Uyb0RvYy54bWzsfVtvI8nR5fsC+x8IPhroUd0vjdF8sPvb&#10;mZdZ72DGC7Qf2RTVEkyRBMnpi3/9nsysy0mJFRlUlduLcflhrJbq1KmIOBGZlZmV+f1/fXnaLj5t&#10;jqfH/e52GX8XLReb3Xp/97j7eLv8v3/78U21XJzOq93darvfbW6XXzen5X/98D//x/efD283yf5h&#10;v73bHBe4ye709vPhdvlwPh/e3tyc1g+bp9Xpu/1hs8Mf7/fHp9UZ/zx+vLk7rj7j7k/bmySKipvP&#10;++Pd4bhfb04n/Pa/3R+XP9j7399v1uf/c39/2pwX29slnu1s/3u0//1g/nvzw/ertx+Pq8PD47p5&#10;jNUrnuJp9bgDaXer/16dV4vfj48vbvX0uD7uT/v783fr/dPN/v7+cb2xNsCaOHpmzU/H/e8Ha8vH&#10;t58/Hjo3wbXP/PTq267/+umX4+Lx7naZLBe71RNCZFkXWW188/nw8S0u+el4+O3wy9EZiB9/3q//&#10;cVrs9u8eVruPmz+fDvAzom8QN88h5t8fe/yX++OTuQ9MX3yxcfjaxWHz5bxY45d5WiR5mS8Xa/yt&#10;yMo6z5pIrR8Qzhe49cP/apFZViRV2SDzssiqwj7V6m1LfNpvH+9+fNxuzVNYnW3ebY+LTyso5MPH&#10;2EZx+/vT/97fud9VeRRZ9hu6HHbiX/2drNWdlZ8PEPOpj9dpXLx+e1gdNlYGJxOMJl5pG69f4XyE&#10;YbtZFKWLmb2sDdgpEC262Dz3qYmzcdfiuEdYkyKKq9o5polalZRZkS0XL0MXR1Gd5Uh6E7qkrNKi&#10;Sp4FYP376fzTZm9VsPr08+nscvAOP1mB3TU6XO93u9PjefMeeXv/tEVa/ulmES0+LxKEuLbyRL49&#10;v/rv/tUPiyxOisJK88LV72O6t7tvkIAh0SJEgLTqHl5JwBD39EEWiKFjCbuIr1YSINhXEPhXh1zk&#10;R2yO70tRv+eIzfG9XXa1gZNRmV4MmfPX9Fle1NA5f6UWZq7Pknf8ah6q/ZyMc/4O91P8jAy1kf7V&#10;oRj4EQvd2786dO85vrb7GezA+RELxcC/OhQDP2Khe/tXh+49x3eOrxs2aLtkf2dJzP2ruX/Vvzgq&#10;G/i5fzX3r/ya8sd5/03LOqkwxJRGEQbRzMjYpfcvboOLrMgr038oyzQeGvXyxrHcvYMkXKd1JJyY&#10;ShKGOAuCpvBYh85djFCScA9KR8IInbs4iklcZLEJSRZXGNlWxB2zG1WcwFtFnGZlOgDxAp9UGUbK&#10;gywceCULh1HJwhBnQtAWjqPOYYxQknAcdSQeQhcVDn1W5XlpglKkUaULfZlWeWzcVRV5bMfPL1QJ&#10;L/RpHGd5EWTxQq9j4TgqWRjiTAjawoHUOYwRShIOpI6EEYnOX17oy7K2+ViUcZ0NpLA3Y5GUUZa6&#10;0KdRrQx9VFS1Db3E4odexcJxTGMVC0OKyphgQy/ZwoFE9VY4jBFKEg6kjoQRyqh4oa+TPDdByeu8&#10;sHOQF1LYD31RYVrLuivOi3Zq+vnY7LOsT+I8C7J4odexcBzTWMXCkKIyJgRt4UBmKocxQknCgdSR&#10;MCLR+csLfVVkic3HpMh1Bb8oq6yw7oryaKhb+Cz0iLztURQSix96FQvHEQVfw8KQojImBG3hQGKS&#10;XuEwRihJOJA6EkYkuqhw6LFWoLStcJ4X9VAK+1mPHmGZGXdlKGVDankW+qQuXW2RWLzQ61g4jsh6&#10;DQtDnAlBWziQOocxQknCgdSRMCLR+YtDn+QJ+mwYXa1Q+3Shj6M8t0UySZNYtUQhLuvKRF4m4ciH&#10;788RdPcNEngQnRUcQiULQwrrIiMt0VdeDFUBYYSSBAuTurUQuqh7CJ2/xkoLvQ/bjcQD6t4grpcW&#10;3h3DFJ5UIrMe6yp1xXGSFbZlFA1hqbxCXXCRxl2sFSULQ7CoDURWw1JQPLGoNMwIJUlxtYY9hM5f&#10;rOGsLjLbUwU0GxrN8FrGuMqwkgzuyusy1o18xWmS2PctkYTLY1LaNJEpPA3jJb60b1siB0OqLC3T&#10;oB0sYbS9cBISxf0w9OLIEKW3WI9KFoY4PwVtYUHqAs8IJQkLUkfCCKW/PAnHdW2DEmXV4Kv5WAmb&#10;jqMJvMgxTsFoQZsxaMmOkQq2zx80ZKyCdSxjFayK+1gFq0jGKrhOIvtmijf6aKjDOVbBcVKWdopD&#10;JBknYaRHasdURY6RErb3dkVY8NZYCetYxkpYFfixElaRfHsJ47EKOyARZWVSDTSm3hv29RKOo9SN&#10;d4kcLMjkeg3XcV3Z/qNIwoJEEw/pXqdhnbtYkEoWhhTWBNMXFm1hRWLsTlG8GKEkYUXqSBgR6/zl&#10;dSRaS5IsTYemdL0yjCG+Zmy4rJRjw52GRRIuw1UGW0xIRA7WcBrlGH008hJJGFLnlR2SEDkuS1jk&#10;YIjSW6zHXsIiC0Ocm4L+YkF26hJJGKEkYUHqSBih9BdLOMnT1PWFkb+60a6qjAsrrxpVbOgN0CvD&#10;KT4fssUrkkhYwvhWCSPJkLDIwXpMqrh007MiCUPwBoiXsxCJJ8gKFtuOl0jiQ1TuYkFiSELDwhDn&#10;p6AtrEhd5BmhJPEUqZKXh9DJizWcmRdNW7ziOBrqF/hlWEfCijR1277QYYR3mIQR12s4jZK0thMC&#10;Isk4DUP1VWkHV0SSkRpWsozUsC7yIzWsI/nmGk4xQ4XZo4dFmURpOjQz7dXh6zWMNWuY/Q5x+IK8&#10;WsN5nGLJS4iEBalUlw9RuYsFqWRhiItF0BZWpE5ejFCSsCJ1JIxQymtcHcZykhpjDCb0STHYgx6r&#10;4aqyw88yx1gNp0Vu1nzIJL4gr67DSnexIF+lYROLoC2sSJ28GOH8FCRhRepIGKH012UNo4ugWuml&#10;JOGeQV+HJRJGZGM0LJGw7LFdw+s1LJH4slel/ICGJRaGKOXFiuzlJZEwQknCitSRMEIpr4sazqsy&#10;G1qJ4vWHlSSsyE7DIgkjxmhYJJlKwyLJZBoWWabSsEgylYZFksk0jEEG1QzHKA1LJJNpWCKZTMMS&#10;yXQallgm07BEMpmGJZKxGjZfCphxibzMKtXYWooJjsqsxTELwDPVqvECC2vsLJ1IwhrGqk67VkLm&#10;YEHiG6GoWZ4sWcKQPMIGTkFDfEEWeWJHWERLnkE07mJBwsMaFoY4PwVtYUVmqsgzQknCitSRMEIp&#10;L68vobKEEUoSVuSs4aC6WJCzhsMlkhXZJ0qa1co6nKaRmRoo4xzr3TRTzb2GJRJWPSax7XIymYOL&#10;alJjpM99JiKRMCTHK50dYBENeVZU2wopkfgQlbsGNCyxMMT5KRgUrqq6yDNCScJVVUfCCGhLIy9P&#10;w1EducYRw76qqWYlCSsyr/LErsZBF2GYhBGv0HBV4gNP2yuSSMZqOK0i1yuSSEZrWMUyVsOqyI/V&#10;sIpkMg2naTn0cdSzcQl8cmunBmJMiQ5Bno0PtxqWSDwNY1vSMAcLMqkz80Gk6dlLJAzJsfzdtVqS&#10;Ic8E2WpYIvEhKnexIFElNCwMKW0sbB2WbGFFwl1N9ZJMYYSShBWpI2EElr1o5HW5DsdJpBxbU5Gw&#10;Ivs6LJEwIhujYYlkMg1LJNNpWGKZTMMSyWQalkj+jRrG7tbZ0HDcQB2WLLmoYZGDBUl1WCJhSFeH&#10;RRJfkF2FlEh8SJvyIgsLkuqwxMKQvkSKLKxIfI6SFu4FQmJhCCabEXFT7UUWlmRfiCUSRihNwX7g&#10;3Qd7OhJG9NVetGSqai+SsO5HVHuRg2U/Zwo+MwhpmGWfJNgow3XxJBEzBEN4eLUJsrDulfnIEGU+&#10;svCvTxVlPmJ7+CvzkRHfNh/rCi/dQx22iVoumWOifJRJ/Gbo9S2XzMLN0JiWS2bh5MIeBnGzI4M2&#10;H93NkY8yCyfXmHyUWSbKR5mEs0uX9Izo8lEmmah9lEmmaR9ljjkf28M4unIvO+zb52MW4yMIO84i&#10;JT1ncF3gUwPTCMumzOnojmFR5vycjle564/aPM7pGCwsc+voMqUdZ5HL8Nxb7d6fnKOC+uK27tuk&#10;Y5HEbuJRaoK5PS2TvErMTmhy7LnrOXdWQ96aO6tzZ9Wcm4dVdXM6YisE7Bn6L56GCJBMlJABlqka&#10;yADNVB3WAM1UL5ABmonayAALN3kjsjLAMlErGWCZqNeKEXN8cPIvHmQNkEyWl6Ip0+WlSDNdXoo0&#10;0+WlSDNZXoosk+WlyDJZXoos0+UlNilSfU7w+slI5KVEMl1eSiwT5qVEM2FeSjQT5qVEM11eSizT&#10;5aXEMl1eSixzXrZvY+04TyD757ykqfJuqCfgtDkvW5V10xQBj13OyyzRfkHaLNsKsFyeDZFYGNEu&#10;1QyQDLSXEgtDxuWlxOKnss5jA+2lRMOQbn4y4LOB9lKiYci4vJRYOJO7GcqAMZfbS4mFEd0gbIDl&#10;cnspsTBizsv2OwDJY3NeUuNHC3kkn815eWlpneSxOS+7uTRa7Sp5bM7LOS/bHubcXrafzUkZM/dj&#10;+6pM614ll839WCoy/TyJ5LK5H9urrB+PlTw252XvsTkvmxWwgTc/zrI5L+1X5gGPcZbNeanxGDd+&#10;c17OeekWEkotGY/gakeX5rxs32K0Hpvzsu8vzOOx7d4cc14OLpHwJz26zyolj/mQeZ6k/ZJL8tl/&#10;0jzJzertx7ufT+cfvl+9XT3ghxvz0/rLrvkdflqsdh9vl9HS/OGwPy2+3C7X+93u9HjevEdD+bX/&#10;J3ZNAhy3BKq5jQRGi8lgu5JWDcawKYNtzqjByAoG2+OD1GA0Wwy2+/KpwZhRYLBdpagGQ5gMtqdt&#10;qMF402Kw3cZKDcawPoPt8TYt2P1/o5fjZn1ebG+X2+XifLs8LxfH2+Vxufhwu/zg9i88rM5GZlZM&#10;+HHx+XaZ5jYbFw+3y/bdx/z5af9p87e9vfBsRGc/z7DP4ToYjdb6y9a/f3hc/2XzTwa9yfA/C8K6&#10;sLo9r+9gb/gmqYrEKRhnf3SblLs/2lcrC7RT5a2wPYpLhDG2LcR258Zdb9KqKJtd8txNcS50jr0f&#10;zR9r7OzQeMQ+jJstsH+ys+ZqwjQHX22BMc4rjpp9Ih1hWhbYA9f+ERtFYdcVpnTvQvaPnkd9s/x/&#10;udvGZZTjzFpjR5ZW2ImLbxubE5qcB3I4IGk2TGseyO70ZZFuPl1vJ87PgDcNZxWVSd0csdTcFsfY&#10;VS496iTNc89ON9lnkf3HQEa1wWAm2CQwd4mDtcuIXnPATeOFtMIhWfa+sdnQ13eD/S7KkdqvgdWG&#10;vsEp0pGzpSriImoON3OcRVS7cJZVCrvY73b4xBK6aQQ1YRLnaeaszHHoRu4RxnlcYs87F2oczOfp&#10;eSAlnzl2uz9tXLtgkt82EF0VsGE4nX/a7J9Mpn88Hn583G5tI7S1bchu3/wCV5rf3Hw+nN6eDr8c&#10;f/je/nT+ut0Y5Hb36+Z+8XiHQpHYpuq0ftg8bd5tj4tPKxSk1Xq92Z1j96eH1d3G/TrHptJtq9Uh&#10;7CPaG5o73+OBuns3N7h8b2dkc72Bbu7vUQ87sGtDOxr/wRy4Q1jm/a4HPz3u9sdLlm1hVcPsrm+d&#10;5FxjvPRhf/f1l+PieN6+28MXqECr3fphj9q8Ph8t2Fz1+XRwTsUPiy9P2x1+dTjdLh/O58Pbmxv7&#10;3KvTd0+P6+P+tL8/f7feP93s7+8f15ubz/vj3Q02AorsT4fjfr05nR53H397WB02eGpz//VfP+Eh&#10;Hu9Q5peL3eppc7v8cbv/vH5YHc9vF+/Qp4Cz9seFTd4G8JuN9AoR/3m//sdpsdu/e0B/ZPPn0wEX&#10;mzsZ072LzT+cQFZvv9wfnxbHPS5MirJMYicNPLNpUOIMexhnLtPQOuAca3MzRO3LebE2f4+SpEbK&#10;L9amXtdJGbWNprmtufJwdNJdmB9ul/ewBo93PHe22HitPrl+FRTcAgx41nqbHX9oraMldFr/FYKF&#10;dLcbHIlqhOaJdgKFlxWaXcjZeLNROM52iqF5U7zjFMmZNF/F9ApHc5KjCTMKT9CkFK4Ng1Jbia9/&#10;76tzK2R6Z/h411jHrwTdEghz7kBSJDi00GXWi6u9fVbNSa5ZnBSF6ps6d98gAQ/LhQngq+7hlQQM&#10;cU8fNINfysMu4quVBOgidGaECfyrQzFA43HFvf2rQ/fmYCndz5A5vqZZeZ6Rf5/jK1WgOX8l78z5&#10;G2xh5vosCWiuz0EBzfVZEtBcnyXvzPU5mF5zfZYENNfnoIDm+iwJaK7Pknfm+hxMr/+P63NaYsoQ&#10;BuDoyaqdx3r5fs0xxniyPeY9K8s0Hhr18jb6dvcOknCd1pFwYipJGOIsMGNZoikcPZ27GKEk4Qqs&#10;I2GEzl0cxSQucNoE4p7FVTm0k5A3domJ1yo2R41ixjArmxm0F1LxAp9UWZ7Zk1lFFg68koXDqGRh&#10;iDMhaAvHUecwRihJOI46Eg+hiwqHPquwSMqEHqfmYhbbTgi9iKMf+jKt7FG2RVXkGG2/DPFCn8Zx&#10;lhdBFi/0OhaOo5KFIc4EE3rRFg6kzmGMUJJwIHUkjMCplpqoeKEvy9rmY2HOwR2I47PQR1lq9vku&#10;KrO6ZADyLPRRUdkVyCKLH3oVC8cRi0s0LAxxJgRt4UCieiscxgglCQdSR8IITNRqouKFvsbiDpOP&#10;OSZ8m0UegawvKkxrWXfFWHyiCz1WWrhzjyQWL/Q6Fo5jGqtYGIJtLGFC0BYOJNZRKhzGCCUJB1JH&#10;wohE5y8v9FWR2d39i6QY3DXQz3ocj27PaiyqCGeU6kKPyNsehcjih17FwnFEwdewMMSZYEMv2cKB&#10;zFQOY4SShAOpI2EEFnhoosKhx+Kf5jSXvKiHUtgPPXqEpdlVGn3KSneQD/KxLl1tkVi80OtYOI5K&#10;FoY4E4K2cCB1DmOEkoQDqSNhRKLzF4c+yRP02bA6oULt04U+xjmdtkgmaaLb9jcusSIjSMKRD9+f&#10;I+gePkjgQXRWcAiVLAwprIuMtERfeTFUBYQRShKsv+nWK+ii7iF0/horLTSmthuJB9S9QVwvLbw7&#10;hik8qWBxXGVeUuQcYQgWG2WFOcW4EA1hqbxCXXCRxl2sFSULQ5wJQVs8sag0zAglCdYgXqlhD6Hz&#10;F2s4q4vM9lQBzYZGM7yWMa4yrCSDu3KckaYb+Yqx4tK+b4kkXB6xMtpoWKZgQWJZJxaNQ8NoHwVD&#10;GFJlaZkGSVjC7t5BEoYovcV6VLIwxPkpaAsLUhd4RihJWJA6EkYo/eVJOK7r1AQlyqrBV/OxEsYX&#10;AVZdIsc4BaMFbcagJTtGKtg+f9BZYxWsYxmrYFXcxypYRTJWwXXiDn/FG300tCZ2rILjpCztFIdI&#10;Mk7CSEEcfGuLsGDISAnb5w+SjJWwjmWshFWBHythFcm3lzAeqzCnJBdRVrbf670YivOGVK+XcByl&#10;brxL5GBBml3lr9RwHdeVnRESSViQaOKRH9dpWOcuFqSShSEuFsGgsCIxdqcoXoxQkrAidSSMiHX+&#10;8joSrSVJlqZDU7peGcZAYjM2XFbKseFOwyIJl+Eqgy0mJCIHaxgfeWL00chLJGFInVd2SELkuCxh&#10;kYMhSm+xHnsJiywMcW4K+osF2alLJGGEkoQFqSNhhNJfLOEkT1PXF0Yt0o124cuhwsoLH/MmQ2+A&#10;XhlO8fmQLV74BnmYhCWcIOXDHKzHpIpLNz0rkjAEb4CZeZ8zXyUPG+IJssKFdkpAJPEhKnexIDEk&#10;oWFhiDMhaAsrUhd5RihJPEWq5OUhdPJiDeMj99LKC4OvUfPx94t+gV+GdSSsSFO37QudSMKI6zWc&#10;4oia2k4IiCTjNAzVV6UdXBFJRmpYyTJSw7rIj9SwjuSbazjFDBVmjx4WZRKl6dDMtFeHr9cw1qxh&#10;MjfE4Qvyag3n2ErBDA3LhrAgleryISp3sSCVLAxxJgRtYUXq5MUIJQkrUkfCCKW8xtVhLI2pMcZg&#10;Qo/tJYZ60GM1XGF/kCDHWA2nRW7WfMiG+IK8ug4r3cWCfJWGTSyCtrAidfJihPNTkIQVqSNhhNJf&#10;lzWMLoJqpZeShHsGfR2WSBiRjdGwRMKyxy5Ar9ewROLLXpXyAxqWWBiilBcrspeXRMIIJQkrUkfC&#10;CKW8LmoY2yJhw6nLq069/rCShBXZaVgkYcQYDYskU2lYJJlMwyLLVBoWSabSsEgymYbxbq6a4Ril&#10;YYlkMg1LJJNpWCKZTsMSy2Qalkgm07BEMlbD5ksBM6iKHQQr1dgadp0qK7OOwSwz1x2IW2BhjZ2l&#10;E0lYw1iYatdKyBwsSHwjFDXLkyVLGIK9Be0goUziCxIb5dkRFtGSZxCNu1iQ8LCGhSHOhGBQWJGZ&#10;KvKMUJKwInUkjFDKy+tLqCxhhJKEFTlrOKguFuSs4XCJZEX2iZJmtbIOp9j1zwYlx3q3gS60Ny7R&#10;a1giYdVjEtsuJytjiYOLalJjpM99JiKRMCTHK50d/BBJnhXVtkJKJD5E5a4BDUssDHF+CgaFq6ou&#10;8oxQknBV1ZEwAtrSyMvTcNTugo9h36GBsmfvdCoSVmR/aIxEwohXaLgq8YGn7RVJJGM13G2BL5GM&#10;1rCKZayGVZEfq2EVyWQaTtNy6OOoZxpuziXod4S+sI2dV4d7DUsknoZr7I1pywqmXYce6z0Lks7v&#10;lEgY0p53LRvyTJBV5Hr2EokPUbmLBYk6pGFhSHfatWwLK9LuBm1zXjKFEUoSVqSOhBHdcTSyJZfr&#10;cIxt0wc6BtNpWCKZTMMSyWQalkim07DEMpmGJZLJNCyR/Bs1jI28s6HhuIE6LFlyUcMiBwuS6rBE&#10;wpCuDoskviC7CimR+JC2DossLEiqwxILQ/oSKbKwIvGpC056sIVYYmEIJpsRcdM8iiwsyb4QSySM&#10;UJqCwwa6j510JIzoq71oyVTVXiRh3fc9FsldjLDnjgRDwrKfMwVLtEMaZtknCTbKsCv9sHHLcEPP&#10;EAzh4dUmyMK6V+YjQ5T5yMK/PlWU+Yjt4a/MR0Z823zsz3fRv0FIkb+UjzLHRPkok/jN0OtbLpmF&#10;m6ExLZfMwsnlTuq5quVyN0c+yiycXGPyUWaZKB9lEs4uXdIzostHmWSi9lEm4ex6ffsoc8z52B7L&#10;2pV72WHfPh/tSVnBpOcM7k5LlU2Z03F1u/zTDT6Bbt5UZHfN6XiVu/6ozeOcjsHexNw6ukxpx1nk&#10;ujL3Vrv3J+eooL64rfs26VgksVuVI70NcXvqzpgMWsJdz7mzGnpLmTurc2fVdNjsUa7BHvEfPB2x&#10;FQL2DP0XT0MESCZKyADLVA1kgGaqDmuAZqoXyADNRG1kgIVzbERWBlgmaiUDLBP1WjFijg9OhmbF&#10;J5oeDJBMlpeiKdPlpUgzXV6KNNPlpUgzWV6KLJPlpcgyWV6KLNPlJTYpUm1C//rBVuSlRDJdXkos&#10;E+alRDNhXko0E+alRDNdXkos0+WlxDJdXkosc162b2PtOE8g++e8pKnybqgn4LQ5L1uVddMUAY9d&#10;zsss0X5B2kyGBFguz4ZILIxoF+8ESAbaS4mFIePyUmLxU1nnsYH2UqJhSDc/GfDZQHsp0TBkXF5K&#10;LJzJ3QxlwJjL7aXEwohuEDbAcrm9lFgYMeclznayo3GSx+a8pMaPFvJIPpvz8tLSOsljc152c2m0&#10;2lXy2JyXc162Pcy5vcwTuxF7LmXM3I/tqzKte5VcNvdjqcj08ySSy+Z+bK+yfjxW8ticl73H5rzE&#10;ZtvmM5TAmx9n2ZyXOO0x6DHOsjkvNR7jxm/Oyzkv3UJCqSXjEVzt6NKcl+1bjNZjc172/YV5PLbd&#10;WWjOy8ElEv6kR/dZpeQxHzLPk+A4m+BI+X/SPMmN+Q7559P5h+9Xb1cP+MHu07z+smt+h58Wq93H&#10;22W0NJcc9qfFl9vler/bnR7Pm/doKL/2/8SOM4DjlkCZqwNgtJgMtitp1WAMmzLY5owajKxgsD0+&#10;SA1Gs8Vguy+fGowZBQbbVYpqMITJYHvahhqMNy0G2y2m1GAM6zPYHm/Tgt3/N3o5btbnxfZ2uV0u&#10;zrfL83JxvF0el4sPt8sPbpuiw+psZGbFhB8Xn2+XqRvtWzzcLtu3RfPnp/2nzd/29sKzEZ39PMM+&#10;h+tgNFrrL1v//uFx/ZfNPxn0JsP/LAjrwur2vL6DveGbpCoSp2Cc/dFtUu7+aF+tLNBOlbfC9igu&#10;EcbYthDbnRt3vUmromx2yXM3xbnQee0Ya+zs0HjEPoybLbA4O2uuJkxz8NUWGOO84qjZJ9IRpmWB&#10;PXDtH7F/BHZdYUr3LmT/6HnUN8v/l7ttXEY5zqw1RmZpFVdNi9X80ZzQ5DyQwwFJs5lZ80B2py+L&#10;dPPpejtxfga8aTirqEzq5oil5rY4xq5y6VEnaZ57drrJPovsPwQzqg0GM8EmgblLHKxdRvSaA24a&#10;Q9MKh2TZ+8ZmQ1/fDfa7KEdamHcutaFvcIp05GypiriImsPNHGcR1S6cZZXCLg6nHT6xhG4aQU2Y&#10;xHmaOStzHLqRe4RxHpfYj86FGgfzeXoeSMlnjt3uTxvXLpjktw1EVwVsGE7nnzb7J5PpH4+HHx+3&#10;W9sIbW0bsts3v8CV5jc3nw+nt6fDL8cfvrc/nb9uNwa53f26uV883qFQJLapOq0fNk+bd9vj4tMK&#10;BWm1Xm9259j96WF1t3G/zrGpdNtqdQj7iPaG5s73eKDu3s0NLt/bGdlcb6Cb+3vUww7s2tCOxn8w&#10;B+4Qlnm/68FPj7v98ZJlW1jVMLvrWyc51xgvfdjfff3luDiet+/28AUq0Gq3ftijNq/PRws2V30+&#10;HZxT8cPiy9N2h18dTrfLh/P58Pbmxj736vTd0+P6uD/t78/frfdPN/v7+8f15ubz/nh3g82GIvvT&#10;4bhfb06nx93H3x5Whw2e2tx//ddPeIjHu9sl1L1bPW1ul7/CPehebDc4JtI8R3PZbza+K8T55/36&#10;H6fFbv/uAZdt/nw6AIBmontm3NNdbJBOFqu3X+6PT4vjHhdWEcSNE1SMN/Gkphmpy7rG3qVG0DgR&#10;sErL5kuBzZfzYo2/xxFSLEdar3FFgjQrXF5Df+a+5k7r33vFrj61naauH/Xi1DfTTeqmhc1e7EmR&#10;4CA3Y8SFbWC8ffvM6ZZZnBSFNfnC1d73DO6+QQIeqggT8AS1koAh7umDZvCLSthFfLWSAGXzihj4&#10;V4diMMd3jm/3UjTn75y//TvxXJ/n+tx0dtpRk7/P7W+wizK3v1IPce5fSd7xe2Ohvhsno7J7y5C5&#10;/3zxHWbOX0mhc/5K3pnzN9g8zu+/koDm+hwU0Ovrc1piGgX3x3F8VTu2/2LEy3sHLnB+uzn9KSvL&#10;NB4a9fLek9y9gyQcZx0JF14lCUOcBUFTODt17mKEkoQjqCNhhM5dXImTuMAO/Ih7FlftmKkcd0xG&#10;VXECb2EWJSubWYUXEC/wSZXlmT2tUmThwCtZOIxKFoY4E4K2cBx1DmOEkoTjqCPxELqocOizCgtH&#10;TOhxkihm9hTD1jhTrrLHexZVga3rByBe6NM4zvIiyOKFXsfCcVSyMMSZYEIv2sKB1DmMEUoSDqSO&#10;hBHKqHihL8va5mNhzgYdiKNX7ZMyylKz8ruozIz7AORZ6KOisqsyRRY/9CoWjiMm3DUsDHEmBG3h&#10;QKJ6KxzGCCUJB1JHwghlVLzQ15jwNvmY13nRTHy/qN5+6IsK01rWXTEm5HWhxwSdOwtGYvFCr2Ph&#10;OKaxioUh2NoPJgRt4UBibZnCYYxQknAgdSSMSHT+8kJfFZldJ1ckxeBOas9CX1b2/LqiinC0sy70&#10;iLztUYgsfuhVLBxHFHwNC0OcCTb0ki0cyEzlMEYoSTiQOhJGJDjIWxEVDj0WROCbCpP1eVEPpbAf&#10;evQIy8y4K0MpG+oePCv4WLviaovE4oVex8JxRNZrWBjiTAjawoHUOYwRShIOpI6EEYnOXxz6JE/Q&#10;Z8PqhAq1Txf6GDv32yKZpIluK9S4xOKwIAlHPnx/jqB7+CCBB9FZwSFUsjCksC4y0hJ95cVQFRBG&#10;KEl4Xwtd1D2Ezl9jpYXG1HYj8YC6N4jrpYV3xzCFJ5WoQBW+Sl1xnGSF+a6vEA1hqbxCXXCRxl2s&#10;FSULQ5wJQVs8sag0zAglCdaQdet5dBr2EDp/sYYznMFue6qAZkOjGV7LGFcZVpLBXXldxrqRrzjF&#10;Gl7oC22XQMLlEatFjYZlCk/DeIkv7duWyMGQKkvtIfEyCUvYPX/QEIYovcV6VLIwxJkQdBgLUhd4&#10;RihJWJA6EkYo/eVJOK5re+p5lFWDr+ZjJWw6jibwIsc4BaMFbcagJTtGKtg+f9CQsQrWsYxVsCru&#10;YxWsIhmr4DpxB2LijT4aWhM7VsFxUpZ2ikMkGSdhpAcOA7WFXjBkpITt8wdJxkpYxzJWwqrAj5Ww&#10;iuTbSxiPVZiTY4soK9tvmF4MxXlv2NdLOI5SN94lcrAgzU7bV2q4juvKzgiJJCxINPHIj+s0rHMX&#10;C1LJwhAXi2BQWJEYu1MUL0YoSViROhJGxDp/eR2J1pIkS9OhKV2vDGMgsRkbLivl2HCnYZGEy3CV&#10;wRYTEpGDNYwP3zD6aOQlkjCkzis7JCFyXJawyMEQpbdYj72ERRaGODcF/cWC7NQlkjBCScKC1JEw&#10;QukvljAOoU9dXxi1SDfaVZVxYeWFDxyToTdArwzj+yIcxm06wxIJSzhByoc5WI9JFZduelYkYQje&#10;ALPUxF00xBNkBYvtlIBI4kNU7mJBYkhCw8IQZ0LQFlakLvKMUJJ4ilTJy0Po5MUaxoe/pZUXBl+j&#10;5oPYF/0CvwzrSFiRpm7bFzqRhBHXazjFsR21nRAQScZpGKqvSju4IpKM1LCSZaSGdZEfqWEdyTfX&#10;cIoZKswePSzKJErToZlprw5fr2GsWcNkbojDF+TVGs7xebkZGpYNYUEq1eVDVO5iQSpZGOJMCNrC&#10;itTJixFKElakjoQRSnmNq8NYGlNjjMGEHp/cD/Wgx2q4wp4JQY6xGk6L3Kz5kA3xBXl1HVa6iwX5&#10;Kg2bWARtYUXq5MUI56cgCStSR8IIpb8uaxhdBNVKLyUJ9wz6OiyRMCIbo2GJhGWPnVFer2GJxJe9&#10;KuUHNCyxMEQpL1ZkLy+JhBFKElakjoQRSnld1DC2isEmPIqFqkoSVmSnYZGEEWM0LJJMpWGRZDIN&#10;iyxTaVgkmUrDIslkGsYgg2qGY5SGJZLJNCyRTKZhiWQ6DUssk2lYIplMwxLJWA2bLwXMsBd2VatU&#10;Y2spJjgqs47BLDPXHRJaYGGNnaUTSVjDWJhq10rIHCxIjNtFzfJkyRKGYL81O0gok/iCxOZhdoRF&#10;tOQZROMuFiQ8rGFhiDMhGBRWZKaKPCOUJKxIHQkjlPLy+hIqSxihJGFFzhoOqosFOWs4XCJZkX2i&#10;pFmtrMMptoW0Qcmx3m2gC+2NS/QalkhY9ZjEtsvJylji4KKa1Bjpc5+JSCQMyfFKZwc/RJJnRbWt&#10;kBKJD1G5a0DDEgtDnJ+CQeGqqos8I5QkXFV1JIyAtjTy8jQctTuDY9h3aKDMm+NQkrAi+4M0JBJG&#10;vELDVYkPPG2vSCIZq+FuW3CJZLSGVSxjNayK/FgNq0gm03CalkMfRz3TcLNXe79Lbmjzx17DEomn&#10;4Tq3XwfJHCxIOtNQImFIewawTPJMkFXkevYSiQ9RuYsFiSqhYWGIM8HWYcxTD8XxPSvS7pBrc14y&#10;hRFKElakjoQR3REdclQu1+EYW0kPdAym07BEMpmGJZLJNCyRTKdhiWUyDUskk2lYIvk3ahibG2dD&#10;w3Fef7ivw5IlFzUscrAgqQ5LJAzp6rBI4guyq5ASiQ9p67DIwoKkOiyxMKQvkSILKxKfumD3e1uI&#10;JRaGYLIZETfVXmRhSfaFWCJhhNIUbMDefeykI2FEX+1FS6aq9iIJ637OlKC6WPbfJlOSBBtluENy&#10;JBF7mRLXeLUJ2sK6V+YjQ5T5yMK/PlWU+cjHnOtIGPFt87E/80L/BiFFnjPYno2CwMsc3AyNaLlk&#10;Er8Zen3LJbNMlY8yCycX9jCImx0ZpKgwxN08GBZOrjH5KNsyUT7KJJxdI/JRJpmofZRJOLte3z7K&#10;HHM+tkdVduVedhgn17fJR3t6ULC7yhncnSApmzKn4+p2+acbfJHRvKnI7prT8Sp3/VGbxzkdg72J&#10;uXV0mdKOs8h1Ze6tduMZzlFBfXFb923SsUhitypH6ndze+rO3QtaMndWXabML49ukkuSFzeo/+Gd&#10;1TkdHxbYCgF7hv6LpyECJBO9PQZYpmogAzScX2PGVwM0U71ABmgmaiMDLNzk2UNng++pjOgayQDL&#10;RK1kgGWiXitGzPHBydCs+ETTgwGSyfJSNGW6vBRppstLkWa6vBRpJstLkYWzbFReiiyT5aXIMl1e&#10;YpMi1Sb0rx9sbQ+tv/y52fvp8lIyZcK8lGgmzEuJZsK8lGimy0uJZbq8lFimy0uJZc7LduqgHecJ&#10;ZP+cl7R0pRvqCThtzstWZd00RcBjl/MyS7RfkDaTIQGWy7MhEgsj2vGeAMlAeymxMGRcXkosfirr&#10;PDbQXko0DOmGfAI+G2gvJRqGjMtLiYUzuZuhDBhzub2UWBhB75dmg8rBvt/l9lJiYcSclzjbyb73&#10;Sx6b85IaP1o4IPlszstLS10lj8152c2l0eo6yWNzXs552fYw5/YyT+xG7LmUMXM/tq/KNE8iuWzu&#10;x1KR6cdjJZfN/dheZf14rOSxOS97j815ic22zWco8/vlPO4z8IHye38Qp/tMRKoxPmQe98H2/ME3&#10;/3ncp6/L/Qcpksp4BFc7usSt39xe4iupYO3nTuncXs7tpVvgO+fl4DC53/jN7WWamlMBAj1Mbv36&#10;teqSyhjxR58nuTHfIf98Ov/w/ert6gE/2IUz6y+75nf4abHafbxdRktzyWF/Wny5Xa73u93p8bx5&#10;j4bya/9P7DgDOG4JlLk6AEaLyWC7klYNxrApg23OqMFIJAbb44PUYDRbDLb78qnBmFFgsF2lqAZD&#10;mAy2p22owRjPYLDdMUkNxrA+g+3xNi3Y/X+jl+NmfV5sb5fb5eJ8uzwvF8fb5XG5+HC7/ODeAg6r&#10;s5GZFRN+XHy+XaZutG/xcLtsc9n8+Wn/afO3vb3wbERnu272OVyXrNFaf9n69w+P679s/smgNxn+&#10;Z0GYgKzb8/oO9oZvkqpInIJx9ke3Sbn7o+3CWaCdKm+F7VFcIoyxbSG2OzfuepNWRdnskuduinOh&#10;89ox1tjZofGIfRg3W2BxdtZcTZjm4KstMMZ5xVGzT6QjTMsCe+DaP2KjKOy6wpSuz2X/6HnUN8v/&#10;l7ttXEY5zqw1RmZpFVdNi9X80ZzQ5DyQwwFJszdX80B2py+LdPPpejtxfga8aTirqEzq5oil5rY4&#10;xq5y6VEnaZ57drrJPovsPwQzqg0GM8EmgblLHKxdRvSaA24aQ9MKh2TZ+8ZmQ1/fDbatcaSF6dup&#10;DX2DU6QjZ0tVxEXUHG7mOIuoduEsqxR2cTjtsKYldNMIasIkztPMWZnj0I3cI4zzuMT2ai7UOJjP&#10;0/NASj5z7HZ/2rh2wSS/bSC6KmDDcDr/tNk/mUz/eDz8+Ljd2kZoa9uQ3b75Ba40v7n5fDi9PR1+&#10;Of7wvf3p/HW7Mcjt7tfN/eLxDoUisU3Vaf2wedq82x4Xn1YoSKv1erM7x+5PD6u7jft1jk2l21ar&#10;Q9hHtDc0d77HA3X3bm5w+d7OyOZ6A93c36MedmDXhnY0/oM5cIewzPtdD3563O2PlyzbwqqG2V3f&#10;Osm5xnjpw/7u6y/HxfG8fbeHL1CBVrv1wx61eX0+WrC56vPp4JyKHxZfnrY7/Opwul0+nM+Htzc3&#10;9rlXp++eHtfH/Wl/f/5uvX+62d/fP643N5/3x7sbbDYU2Z8Ox/16czo97j7+9rA6bPDU5v7rv37C&#10;Qzze3S6hp93qaXO7/BXuQfdiu8ExkeY5mst+s/FdIc4/79f/OC12+3cPuGzz59MBADQT3TPjnu5i&#10;g3SyWL39cn98Whz3uLCKIG6coGK8iSc1zQiG4/ISS7GMos1GVFHSJPXmy3mxxgVxhBzLkddrcwXy&#10;rHCJDQGaG5tbrX/vJbv61Paauo7Ui2PfTD+pmxc2m7EnRYKT3IwVF/aB8TbuM8dbZnFSFNbmC1d7&#10;HzS4+wYJeKwiTMAz1EoChrinD5rBLzdhF/HVSgLUzSti4F8disEc3zm+3VvRnL9z/vYvxXN9nutz&#10;09tph03+Pre/wS7K3P5KPcS5fyV5x++NhfpunIzK7i1D5v7zxXeYOX8lhc75K3lnzt9g8zi//0oC&#10;mutzUECvr89piXkU3B/n8VXt4P6LES/vHbjAAe7m+KesLNN4aNTLe09y9w6ScJx1JFx4lSQMcRYE&#10;TeHs1LmLEUoSjqCOhBE6d3ElTuICW/Aj7llclUPbq3hxx2xUFSfwFqZRsrKZVnghFS/wSZXlmT2u&#10;UmThwCtZOIxKFoY4E4K2cBx1DmOEkoTjqCPxELqocOizCistTehxlCim9hTD1jhUrrLnexZVkcfN&#10;/KAc+jSOs7wIsnih17FwHJUsDHEmmNCLtnAgdQ5jhJKEA6kjYYQyKl7oy7K2+ViYw0F1oY+y1Cz9&#10;Lioz5T4A8bIec+FFZZd/iSx+6FUsHEclC0OcCUFbOJCo3gqHMUJJwoHUkTAiKVX+8kJfY8bb5GNe&#10;50UzSfYihf2CX1SY1rLuijEjrws95uPcYTASixd6HQvHMY1VLAzB3n4wIWgLBxKLsRUOY4SShAOp&#10;I2FEovOXF/qqyOzC8iIpBrdSexb6srIH2BVVhLOddaFH5G2PQmTxQ69i4Tii4GtYGOJMsKGXbOFA&#10;ZiqHMUJJwoHUkTAiwUneiqhw6LEiojniIi/qoRT2Q48eYZkZd2UoZUPdg2cFH4tXXG2RWLzQ61g4&#10;jsh6DQtDnAlBWziQOocxQknCgdSRMCLR+YtDn+QJ+mxYnVCh9ulCH2PrflskkzTR7YUal1gdFiTh&#10;yIfvzxF0Dx8k8CA6KziEShaGFNZFRlqir7wYqgLCCCUJb2yhi7qH0PlrrLTQmNpuJB5Q9wZxvbTw&#10;7him8KQSFajCV6krjpOsMJ/DFKIhLJVXqAsu0riLtaJkYYgzIWiLJxaVhhmhJOFl+joNewidv1jD&#10;GQ5htz1VQLOh0QyvZYyrDCvJ4K4cB0fpRr7iFIt4oS+0XQIJl0csFzUalik8DeMlvrRvWyIHQ6os&#10;tafEyyQsYff8QUMYovQW61HJwhBnQtBhLEhd4BmhJGFB6kgYofSXJ+G4ru2x51FWDb6aj5Uwlklb&#10;dYkc4xSMFrQZg5bsGKlg+/xGwaIhYxWsYxmrYFXcxypYRTJWwXXiTsTEG300tCZ2rILjpCztFIdI&#10;Mk7CUFVqx1RFjpEStvd2RVjw1lgJ61jGSlgV+LESVpF8ewnjsYrSdLuirGw/YnoxFOe9YV8v4TjC&#10;YvggBwvS7Ol4pYbruK7sjJBoCAsSTTyke52Gde5iQSpZGOJiEXQYKxJjd4rixQglCStSR8KIWOcv&#10;ryPRWpJkaTo0peuVYQwkNmPDZaUcG+40LJJwGa4y2GJCInKwhvHlG0YfjbxEEobUeWXzROS4LGGR&#10;gyFKb7EeewmLLAxxbgr6iwXZqUskYYSShAWpI2GE0l8sYXz8k7q+MGqRbrSrKuPCygtfOCZDb4Be&#10;GU7x+ZAtXvgwc5iEJZwg5cMcrMekiks3PSuSMARvgFlq4i4a4gmygsV2SkAk8SEqd7EgMSShYWGI&#10;MyFoCytSF3lGKEk8Rark5SF08mIN48vf0soLg69R80Xsi36BX4Z1JKxIU7ftC51IwojrNZxGSVrb&#10;CQGRZJyGofqqtIMrIslIDStZRmpYF/mRGtaRfHMNp5ihwuzRw6JMojQdmpn26vD1GsaaNUzmhjh8&#10;QV6t4Rzfl5uhYdkQFqRSXT5E5S4WpJKFIc6EoC2sSJ28GKEkYUXqSBihlNe4OoylMTXGGEzo8c39&#10;UA96rIYrbJoQ5Bir4bTIzZoP2RBfkFfXYaW7WJCv0rCJRdAWVqROXoxwfgqSsCJ1JIxQ+uuyhtFF&#10;UK30UpJwz6CvwxIJI7IxGpZIWPbYB+D1GpZIfNmrUn5AwxILQ5TyYkX28pJIGKEkYUXqSBihlNdF&#10;DWOvGOzCo1ioqiRhRXYaFkkYMUbDIslUGhZJJtOwyDKVhkWSqTQskkymYQwyqGY4RmlYIplMwxLJ&#10;ZBqWSKbTsMQymYYlksk0LJGM1bD5UsAMqmJbtUo1tpZigqMy6xjMMvPhk6JYkQUW1rhT2yUSRmBh&#10;ql0rIXOwIPGNUNQsT5ZIGIIN1+wgoUziCxK7h9kRFtFdzyAad7Eg4WENC0OcCcGgsCIzVeQZoSRh&#10;RepIGKGUl9eXUFnCCCUJK3LWcFBdLMhZw+ESyYrsEyXNamUdTrEvpA1KjvVuA11ob1yi17BEwqrH&#10;JLZdTlbGEgcX1aTGSJ/7TEQiYUiOVzo7+CGSPCuqbYWUSHyIyl0DGpZYGOL8FAwKV1Vd5BmhJOGq&#10;qiNhBLSlkZen4aiOXOOIYd+hgTJvjkNJworsd+yXSBjxCg1XJT7wtL0iiWSshrt9wSWS0RpWsYzV&#10;sCryYzWsIplMw2laDn0c9UzDzeEm/Ta5oc0few1LJJ6G69x+HSRzsCDpUEOJhCHtIcAyyTNBVpHr&#10;2UskPkTlLhYkqoSGhSHOBFuHMU89FMf3rMj+wBHJFEYoSViROhJGdKeayFG5XIdj7CU90DGYTsMS&#10;yWQalkgm07BEMp2GJZbJNCyRTKZhieTfqGHsbpwNDcd5/eG+DkuWXNSwyMGCpDoskTCkq8MiiS/I&#10;rkJKJD6krcMiCwuS6rDEwpC+RIosrEh86oLt723nS2JhCCabEXFT7UUWlmRfiCUSRihNwY7Z3ebF&#10;OhJG9NVetGSqai+SsO7nTAmqi2X/bTIlSbBRhjtVThKxlylxjVeboC2se2U+MkSZjyz861NFmY98&#10;zrmOhBHfNh/7Qy/0bxBS5DmD7eEoCLzMwc3QiJZLJvGbode3XDLLVPkos3ByueNLrmq53M2DYeHk&#10;GpOPsi0T5aNMwtk1Ih9lkonaR5mEs+v17aPMMefj03Z1u/zTDWYbzYt8MFO+fT72R9VJpZgzuDuq&#10;To79nI4u8l0bLLtrTser3PVHbR7ndAzWyLl1dJnSjrPIdWXurXbjGc5RQX1xW/dt0rFIYjfxKDXB&#10;3J66g/eClsydVZcp88vj/2Pv2nobuZHuXxH0+AET9/0yiAPsDrD7EiyCZB9mHzUaeWysLBmSMpf9&#10;9d8h2eo+tNXFkrt3FkiYl3jsPn26qk4V2SSbdJNckry4Qf2Td1ZjOprDrlPsGfpfnoYIkMz09hhg&#10;mauBDNBwfk0ZXw3QzPUCGaCZqY0MsHCTZ0+dDQ5OMaJvJAMsM7WSAZaZeq0YMccHJ2Oz4jNNDwZI&#10;ZstL0ZT58lKkmS8vRZr58lKkmS0vRRbOskl5KbLMlpciy3x5iU2KVJvQv36w9Xxq/eXPzd7Pl5eS&#10;KTPmpUQzY15KNDPmpUQzX15KLPPlpcQyX15KLDEvz1MH53GeQPbHvKSlK/1QT8BpMS/PKuunKQIe&#10;u5yXBU67v2qlZoDl8myIxMKI83hPgGSkvZRYGDItLyUWP5W7hW4BY0baS4mGIf2QT4BmpL2UaBgy&#10;LS8lFs7kfoYyYMzl9lJiYQS9X5oNKkf7fpfbS4mFETEvcbaTfe+XPBbzkho/Wsgj+Szm5aWlrpLH&#10;Yl72c2m0uk7yWMzLmJfnHmZsL8vMbsReShkT+7FDVaZ5EsllsR9LRWYYj5VcFvuxg8qG8VjJYzEv&#10;B4/FvMRm2+YzlPh+Gcd9Roa93vuDOP1nIlKN8SFx3Afb8wff/OO4z1CXhw9SJJXxCK52dIlbv9he&#10;4tzaYO3nTmlsL2N76Rb4xrwcHSb3G7/YXua5ORUg0MPk1m9Yqy6pjBF/9HmSG/Md8s/H008/rt6u&#10;7vGDXTiz/rrrfoefFqvdp9tlsjSXPO2Pi6+3y/V+tzs+nDbv0VB+G/6JHWcAxy2BMlcHwGgxGWxn&#10;R9VgDJsy2OaMGoxEYrA9PkgNRrPFYLsvnxqMGQUG21WKajCEyWB72oYajPEMBtsdk9RgDOsz2B5v&#10;cwa7/3d6OWzWp8X2drldLk63y9NycbhdHpaLD7fLD+4t4Gl1MjKzYsKPiy+3y9yN9i3ub5fnXDZ/&#10;ftx/3vxzby88GdHZrpt9Dtcl67Q2XLb+/cPD+q+b/zDoTYH/LAgTkO35vL4ne8M3WVNlTsE4+6Pf&#10;pNz90XbhLNBOlZ+F7VFcIkyxbSG2OzfuepM3Vd3tkuduinOhy9YxttjZofOIfRg3W2BxdtZcTZiX&#10;4GstMMV5xUm3T6QjzOsKe+DaP2KjKOy6wpSuz2X/6HnUN8v/l7ttWiclzqw1RhZ5g+92+bapOaHJ&#10;eaCEA7Jub67ugexOXxbp5tP1duL8DHjTcDZJnbXdEUvdbXGMXePSo83ysvTsdJN9Fjl8CGZUGwxm&#10;hk0CS5c4WLuM6HUH3HReyBsckmXvm5oNfX032LbGkVamb6c29A1OkU6cLU2VVkl3uJnjrJLWhbNu&#10;ctjFfrfDmpbQTSOoCbO0zAtnZYlDN0qPMC3TGturuVDjYD5PzyMp+cyx2/1x49oFk/y2geirgA3D&#10;8fT3zf7RZPqnw9PfHrZb2whtbRuy23e/wJXmNzdfno5vj0+/HH760f50+rbdGOR29+vmbvHwEYUi&#10;s03VcX2/edy82x4Wn1coSKv1erM7pe5P96uPG/frEptKn1utHmEf0d7Q3PkOD9Tfu7vB5Xs7I7vr&#10;DXRzd4d62INdG9rT+A/mwD3CMu93A/jxYbc/XLJsC6s6Znf92UnONcZLH/Yfv/1yWBxO23d7+AIV&#10;aLVb3+9Rm9engwWbq74cn5xT8cPi6+N2h189HW+X96fT09ubG/vcq+MPjw/rw/64vzv9sN4/3uzv&#10;7h7Wm5sv+8PHG2w2lNifng779eZ4fNh9+u1+9bTBU5v7r//xGQ/x8BEJvFzsVo+b2+WvcA+6F9sN&#10;jok0z9Fd9puN7wpx/nm//vdxsdu/u8dlm78cnwBAM9E/M+7pLjZIJ4vV2693h8fFYW8uzAuoG0eo&#10;GHfiUU07gk11mnOC5TXahHPJ3Hw9Lda4IE2QZCWecY1akyHRKpfZUKC5s7nV+vdBs6vP525T35N6&#10;ce6b6Sj1E8NmN/asynCUmzHjwkYw3s595nzLIs2qyhp94WrviwZ33yABD1aECXiKWknAEPf0QTP4&#10;7SbsIr5aSYDCeUUM/KtDMYjxjfHtX4ti/sb8Hd6KY32O9bnr7pzHTf4V299gFyW2v1IPMfavJO/4&#10;vbFQ342TUdm9ZUjsP198h4n5Kyk05q/knZi/weYxvv9KAor1OSig19dnO2iG++NAvuY8uv9ixMt7&#10;B65wgrs5/6mo6zwdG/Xy3pPcvYMkHGcdCRdeJQlDnAVBUzg7de5ihJKEI6gjYYTOXVyJs7TCHvyI&#10;e5E29dj+Kl7cMR3VpBm8hXmUou7mFV5IxQt81hRlYc+rFFk48EoWDqOShSHOhKAtHEedwxihJOE4&#10;6kg8hC4qHPqiwVJLE3qcJYq5PcWwNU6Va+wBn1VTlWk3QSiHPk/ToqyCLF7odSwcRyULQ5wJJvSi&#10;LRxIncMYoSThQOpIGKGMihf6um5tPlbmdFBd6JMiN2u/q8bMuY9AvKzHZHjV2PVfIosfehULx1HJ&#10;whBnQtAWDiSqt8JhjFCScCB1JIzIapW/vNC3mPI2+Vi2ZdVNfb9IYb/gVw2mtay7UkzJ60KPGTp3&#10;GozE4oVex8JxzFMVC0OwuR9MCNrCgcRqbIXDGKEk4UDqSBiR6fzlhb6pCruyvMqq0b3UnoW+buwJ&#10;dlWT4HBnXegRedujEFn80KtYOI4o+BoWhjgTbOglWziQhcphjFCScCB1JIzIcJS3IioceiyJwOpt&#10;k/Vl1Y6lsB969AjrwrirQCkb6x48K/hYveJqi8TihV7HwnFE1mtYGOJMCNrCgdQ5jBFKEg6kjoQR&#10;mc5fHPqszNBnw+qEBrVPF/o0KUtbJLM8022GmtZYHhYk4ciH788RdA8fJPAgOis4hEoWhlTWRUZa&#10;oq+8GKoCwgglCe9soYu6h9D5a6q00JjabiQeUPcGcb208O4YpvCkklSowlepK02zojLfw1SiISyV&#10;V6gLLtK4i7WiZGGIMyFoiycWlYYZoSThdfo6DXsInb9YwwVOYbc9VUCLsdEMr2VMmwIryeCusq1T&#10;3chXmmMVL/SFtksg4fKI9aJGwzKFp2G8xNf2bUvkYEhT5PaYeJmEJeyeP2gIQ5TeYj0qWRjiTAg6&#10;jAWpCzwjlCQsSB0JI5T+8iSctq099zwpmtFX86kSNh1HE3iRY5qC0YJmdsd+kWOigu29g4ZMVbCO&#10;ZaqCVXGfqmAVyVQFt5k7EhNv9MnYmtipCk6zurbyEkmmSRjpgePObKEXDJkoYfv8QZKpEtaxTJWw&#10;KvBTJawi+f4SxmNV5my8Kinq81dML4bivDfs6yWcJrkb7xI5WJBmU8crNdymbWNnhEQSFiSaeOTH&#10;dRrWuYsFqWRhiItFMCisSIzdKYoXI5QkrEgdCSNSnb+8jsTZkqzI87EpXa8MYyCxGxuuG+XYcK9h&#10;kYTLcFPAFhMSkYM1jE/fMPpo5CWSMKQtGzskIXJclrDIwRClt1iPg4RFFoY4NwX9xYLs1SWSMEJJ&#10;woLUkTBC6S+WMI6hz11fGLVIN9rV1Gll5YVPHLOxN0CvDOf4fMgWL3yZOU7CEs6Q8mEO1mPWpLWb&#10;nhVJGII3wCI3cRcN8QTZwGI7JSCS+BCVu1iQGJLQsDDEmRC0hRWpizwjlCSeIlXy8hA6ebGG8elv&#10;beWFwdek+yT2Rb/AL8M6Elakqdv2hU4kYcT1Gs6TLG/thIBIMk3DUH1T28EVkWSihpUsEzWsi/xE&#10;DetIvruGc8xQYfboflFnSZ6PzUx7dfh6DWPNGiZzQxy+IK/WcIkPzM3QsGwIC1KpLh+ichcLUsnC&#10;EGdC0BZWpE5ejFCSsCJ1JIxQymtaHcbSmBZjDCb0+Oh+rAc9VcMNdk0IckzVcF6VZs2HbIgvyKvr&#10;sNJdLMhXadjEImgLK1InL0Y4PwVJWJE6EkYo/XVZw+giqFZ6KUm4ZzDUYYmEEcUUDUskLHvsjfJ6&#10;DUskvuxVKT+iYYmFIUp5sSIHeUkkjFCSsCJ1JIxQyuuihrFZDLbhUSxUVZKwInsNiySMmKJhkWQu&#10;DYsks2lYZJlLwyLJXBoWSWbTMAYZVDMckzQskcymYYlkNg1LJPNpWGKZTcMSyWwalkimath8KWAG&#10;VbGvWqMaW8sxwdGYdQxmmfn4UVGsyAoLa9yx7RIJI7Aw1a6VkDlYkPhGKOmWJ0skDMGOa3aQUCbx&#10;BYntw+wIi+iuZxCNu1iQ8LCGhSHOhGBQWJGFKvKMUJKwInUkjFDKy+tLqCxhhJKEFRk1HFQXCzJq&#10;OFwiWZFDouRFq6zDOTaGtEEpsd5tpAvtjUsMGpZIWPWYxLbLyepU4uCimrUY6XOfiUgkDCnxSmcH&#10;P0SSZ0X1XCElEh+icteIhiUWhjg/BYPCVVUXeUYoSbiq6kgYAW1p5OVpOGkT1zhi2HdsoMyb41CS&#10;sCKHLfslEka8QsNNjQ88ba9IIpmq4X5jcIlksoZVLFM1rIr8VA2rSGbTcJ7XYx9HPdNwd7rJsE9u&#10;aPPHQcMSiafhtrRfB8kcLEg61VAiYcj5FGCZ5Jkgm8T17CUSH6JyFwsSVULDwhBngq3DmKcei+N7&#10;VuRw4ohkCiOUJKxIHQkj+mNN5KhcrsMpNpMe6RjMp2GJZDYNSySzaVgimU/DEstsGpZIZtOwRPI/&#10;1DC2Ny7GhuO8/vBQhyVLLmpY5GBBUh2WSBjS12GRxBdkXyElEh9yrsMiCwuS6rDEwpChRIosrEh8&#10;6oL9723nS2JhCCabEXFT7UUWluRQiCUSRihNwRbs/ebFOhJGDNVetGSuai+SsO5jpgTVxbL/PpmC&#10;DdJxDsd1mZK2eLUJ2sK6V+YjQ5T5yMK/PlWU+Yjt4a/MR0Z833wcTr3Qv0FI5Ysz2J6OgsDLHNwM&#10;TWi5ZBK/GXp9yyWzzJWPMgs3Q+78kqvy0d08GBZOrin5KNsyUz7KJJxduqRnRJ+PMslM7aNMwtn1&#10;+vZR5oj5+Lhd3S7/7wazjeZFPpgp3z8fh7PqpFLMGdyfVSfHPqaji7wy52M6XuWuP2rzGNMxWCNj&#10;6+gy5TzOIpfh2Fvt35+co4L64rbu+6RjlaVu4lFqgrk9dSfvBS3hrmfsrMaXR0le3KD+yTurMR3N&#10;adcp9gz9L09DBEhmensMsMzVQAZoOL+mjK8GaOZ6gQzQzNRGBli4ybPHzgYHpxjRN5IBlplayQDL&#10;TL1WjJjjg5OxWfGZpgcDJLPlpWjKfHkp0syXlyLNfHkp0syWlyILZ9mkvBRZZstLkWW+vMQmRapN&#10;6F8/2Ho+tv7y52bv58tLyZQZ81KimTEvJZoZ81KimS8vJZb58lJimS8vJZaYl+epg/M4TyD7Y17S&#10;VHk/1BNwWszLs8r6aYqAxy7nZZFpvyDtlm0FWC7PhkgsjDgvFgiQjLSXEgtDpuWlxOKnss5jI+2l&#10;RMOQfsgn4LOR9lKiYci0vJRYOJP7GcqAMZfbS4mFEfR+aTaoHO37XW4vJRZGxLzE2U72vV/yWMxL&#10;avxoIY/ks5iXl5bWSR6LednPpdHqOsljMS9jXp57mLG9LDO7EXspZUzsxw5VmeZJJJfFfiwVmWE8&#10;VnJZ7McOKhvGYyWPxbwcPBbzEpttm89Q4vtlHPcZ+UD5vT+I038mItUYHxLHfbA9f/DNP477DHV5&#10;WOMnqYxHcLWjS9z6xfYS59YGaz93SmN7GdtLt8A35uXoMLnf+MX2Ms/NqQCBHia3fsNadUlljPij&#10;z5PcmO+Qfz6efvpx9XZ1jx/swpn11133O/y0WO0+3S6TpbnkaX9cfL1drve73fHhtHmPhvLb8E/s&#10;OAM4bgmUuToARovJYLuSVg3GsCmDbc6owUgkBtvjg9RgNFsMtvvyqcGYUWCwXaWoBkOYDLanbajB&#10;GM9gsN0xSQ3GsD6D7fE2Z7D7f6eXw2Z9Wmxvl9vl4nS7PC0Xh9vlYbn4cLv84N4CnlYnIzMrJvy4&#10;+HK7zN1o3+L+dnnOZfPnx/3nzT/39sKTEZ3tutnncF2yTmvDZevfPzys/7r5D4PeFPjPgjAB2Z7P&#10;63uyN3yTNVXmFIyzP/pNyt0fbRfOAu1U+VnYHsUlwhTbFmK7c+OuN3lT1d0uee6mOBe6bB1ji50d&#10;Oo/Yh3GzBRZnZ83VhHkJvtYCU5xXnHT7RDrCvK6wB679IzaKwq4rTOn6XPaPnkd9s/x/udumdVLi&#10;zFpjZJE3+G6Xb5uaE5qcB0o4IOv25uoeyO70ZZFuPl1vJ87PgDcNZ5PUWdsdsdTdFsfYNS492iwv&#10;S89ON9lnkcOHYEa1wWBm2CSwdImDtcuIXnfATeeFvMEhWfa+qdnQ13eDbWscaWX6dmpD3+AU6cTZ&#10;0lRplXSHmznOKmldOOsmh13sdzusaQndNIKaMEvLvHBWljh0o/QI0zKtsb2aCzUO5vP0PJKSzxy7&#10;3R83rl0wyW8biL4K2DAcT3/f7B9Npn86PP3tYbu1jdDWtiG7ffcLXGl+c/Pl6fj2+PTL4acf7U+n&#10;b9uNQW53v27uFg8fUSgy21Qd1/ebx8277WHxeYWCtFqvN7tT6v50v/q4cb8usan0udXqEfYR7Q3N&#10;ne/wQP29uxtcvrczsrveQDd3d6iHPdi1oT2N/2AO3CMs8343gB8fdvvDJcu2sKpjdtefneRcY7z0&#10;Yf/x2y+HxeG0fbeHL1CBVrv1/R61eX06WLC56svxyTkVPyy+Pm53+NXT8XZ5fzo9vb25sc+9Ov7w&#10;+LA+7I/7u9MP6/3jzf7u7mG9ufmyP3y8wWZDif3p6bBfb47Hh92n3+5XTxs8tbn/+h+f8RAPH2+X&#10;SOPd6nFzu/wV7kH3YrvBMZHmObrLfrPxXSHOP+/X/z4udvt397hs85fjEwBoJvpnxj3dxQbpZLF6&#10;+/Xu8Lg47M2FeQF14wgV4048qmlHWpRapKpRNDI6RyE2d0Owvp4Wa/w9TZBjJfJ6ba5AnlUusSFA&#10;c2Nz6fr3QbKrz+deU9+RenHsm+kn9fPCZjP2rMpwkpvjfXG1t3GfOd6ySLOq6p7yxdXeBw3uvkEC&#10;HqsIE8BX/cMrCRjinj5oBr/chF3EVysJUDd7M8IE/tWhGMT4xvj2b0Uxf8PpFfNXagBifQ42YbE+&#10;SwKK7a/kHb+1DrXtnIzK7g9DYv8KHeYXvdZ/xfyVFBrzV/JOzN9g8xj7V5KAYn0OCijWZ0lAf+b6&#10;nNeYR4F+cB5fcx7cf9m+c42ucIC7Of6pqOs8HRv18sax3L2DJJzHOhIOnJKEIc6CoClcfXXuYoSS&#10;hDNUR8IInbs4illaYQt+xL1Im3psexVv7AOzUU2awVuYRinqblrhhVS8wGdNURZm+EBm4cArWTiM&#10;ShaGOBOCtnAcdQ5jhJKE46gj8RC6qHDoiwYrLU1QcJQopvbscPmLOPqhr/PGnu9ZNVWZdvODLyBe&#10;6PM0LcoqyOKFXsfCcVSyMMSZYEIv2sKB1DmMEUoSDqSOhBE46k8TFS/0dd3afKzM4aC60CdFbpZ+&#10;V42Zch+BPAt9UjV2+ZfI4odexcJxxIy7hoUhzoSgLRxIVG+FwxihJOFA6kgYkdUqf3mhbzE/ZvKx&#10;bMuqm/l+kcJ+1lcNprWsu1LMyOtCjwk6dxiMxOKFXsfCccxTFQtDsLcfTAjawoHEYmyFwxihJOFA&#10;6kgYken85YW+qQq7sLzKqtGt1J6Fvm7sAXZVk+BsZ13oEXnboxBZ/NCrWDiOKPgaFoY4E2zoJVs4&#10;kIXKYYxQknAgdSSMyHCStyIqHHqsiMDibZP1ZdWOpbAfevTV6sK4q0ApG+sePCv4WLziaovE4oVe&#10;x8JxRNZrWBjiTAjawoHUOYwRShIOpI6EEZnOXxz6rMzQZ8PqhAa1Txf6NClLWySzPNPthZrWWB0W&#10;JOHIh+/PEXQPHyTwIDorOIRKFoZU1kVGWqKvvBiqAsIIJQlvbKGLuofQ+WuqtNCY2m4kHlD3BnG9&#10;tPDuGKbwpJJUqMJXqStNs6Iyn8NUoiEslVeoCy7SuIu1omRhiDMhaIsnFpWGGaEk4WX6Og17CJ2/&#10;WMMFDmG3PVVAi7HRDK9lTJsCK8ngrrKtU93IV5pjES/0hbZLIOHyiOWiRsMyhadhvMTX9m1L5GBI&#10;U+T2lHiZhCXsnj9oCEOU3mI9KlkY4kwIOowFqQs8I5QkLEgdCSOU/vIknLatPfY8KZrRV/OpEjYd&#10;RxN4kWOagtGCdmPQkh0TFWyfP2jIVAXrWKYqWBX3qQpWkUxVcJu5EzHxRp+MrYmdquA0q2s7xSGS&#10;TJMw0gOnndlCLxgyUcL2+YMkUyWsY5kqYVXgp0pYRfL9JYzHqszReFVS1OePmF4MxXlv2NdLOE1y&#10;N94lcrAgzZ6OV2q4TdvGzgiJJCxINPHIj+s0rHMXC1LJwhAXi2BQWJEYu1MUL0YoSViROhJGpDp/&#10;eR2JsyVZkedjU7peGcZAYjc2XDfKseFewyIJl+GmgC0mJCIHaxhfvmH00chLJGFIWzZ2SELkuCxh&#10;kYMhSm+xHgcJiywMcW4K+osF2atLJGGEkoQFqSNhhNJfLGGcQp+7vjBqkW60q6nTysoLXzhmY2+A&#10;XhnO8fmQLV74MHOchCWcIeXDHKzHrElrNz0rkjAEb4BFbuIuGuIJsoHFdkpAJPEhKnexIDEkoWFh&#10;iDMhaAsrUhd5RihJPEWq5OUhdPJiDePL39rKC4OvSfdF7It+gV+GdSSsSFO37QudSMKI6zWcJ1ne&#10;2gkBkWSahqH6praDKyLJRA0rWSZqWBf5iRrWkXx3DeeYocLs0f2izpI8H5uZ9urw9RrGmjVM5oY4&#10;fEFereES35eboWHZEBakUl0+ROUuFqSShSHOhKAtrEidvBihJGFF6kgYoZTXtDqMpTEtxhhM6PHN&#10;/VgPeqqGG2yaEOSYquG8Ks2aD9kQX5BX12Glu1iQr9KwiUXQFlakTl6McH4KkrAidSSMUPrrsobR&#10;RVCt9FKScM9gqMMSCSOKKRqWSFj22Brl9RqWSHzZq1J+RMMSC0OU8mJFDvKSSBihJGFF6kgYoZTX&#10;RQ1jrxjswqNYqKokYUX2GhZJGDFFwyLJXBoWSWbTsMgyl4ZFkrk0LJLMpmEMMqhmOCZpWCKZTcMS&#10;yWwalkjm07DEMpuGJZLZNCyRTNWw+VLADKpiW7VGNbaWY4KjMesYzDLz8ZOiWJEVFtbYWTqRhBFY&#10;mGrXSsgcLEh8I5R0y5MlSxiCDdfsIKFM4gsSu4fZERbRkmcQjbtYkPCwhoUhzoRgUFiRhSryjFCS&#10;sCJ1JIxQysvrS6gsYYSShBUZNRxUFwsyajhcIlmRQ6LkRauswzn2hbRBKbHebaQL7Y1LDBqWSFj1&#10;mMS2y8nqVOLgopq1GOlzn4lIJAwp8UpnBz9EkmdF9VwhJRIfonLXiIYlFoY4PwWDwlVVF3lGKEm4&#10;qupIGAFtaeTlaThpE9c4Yth3bKDMm+NQkrAihx37JRJGvELDTY0PPG2vSCKZquF+X3CJZLKGVSxT&#10;NayK/FQNq0hm03Ce12MfRz3TcHe4ybBN7oVtdLw6PGhYIvE03Jb26yCZgwVJhxpKJAw5HwIskzwT&#10;ZJO4nr1E4kNU7mJBokpoWBjiTLB1GPPUY3F8z4ocDhyRTGGEkoQVqSNhRH+qiRyVy3U4xV7SIx2D&#10;+TQskcymYYlkNg1LJPNpWGKZTcMSyWwalkj+hxrG7sbF2HDcSB2WLLmoYZGDBUl1WCJhSF+HRRJf&#10;kH2FlEh8yLkOiywsSKrDEgtDhhIpsrAi8akLtr+3nS+JhSGYbEbETbUXWViSQyGWSBihNAU7sPeb&#10;F+tIGDFUe9GSuaq9SMK6H3oskrsYYQ9jCIaEZR8zBUu0Qxpm2WcZNspwp8pJUWEIhvDwahNkYd0r&#10;85Ehynxk4V+fKsp85HPOdSSM+L75OBx6oX+DkCJ/KR9ljpnyUSbxm6HXt1wyCzdDU1oumYWTyx1f&#10;clXL5W6OfJRZOLmm5KPMMlM+yiScXRPyUSaZqX2USTi7Xt8+yhwxHx+3q9vl/91gttG8yAcz5fvn&#10;43BUnVSKOYP7o+rk2Md0dJHv22DZXTEdr3LXH7V5jOkYrJGxdXSZch5nketK7K324xnOUUF9cVv3&#10;fdKxylI38Sg1wdyeuoP3gpbEzqrLlPNgjpwpsbMaO6umq27Ptwy+Bv/B0xFbIWDP0P/yNESAZKaE&#10;DLDM1UAGaObqsAZo5nqBDNDM1EYGWDjHJmRlgGWmVjLAMlOvFSPm+OBkbFZ8punBAMlseSmaMl9e&#10;ijTz5aVIM19eijSz5aXIMlteiiyz5aXIMl9eYpMi1Sb0rx9sPZ9af/lzs/fz5aVkyox5KdHMmJcS&#10;zYx5KdHMl5cSy3x5KbHMl5cSS8zL89vYeZwnkP0xL2npSj/UE3BazMuzyvppioDHLudlkWm/IO2W&#10;bQVYLs+GSCyMOI/3BEhG2kuJhSHT8lJi8VNZ57GR9lKiYUg/Pxnw2Uh7KdEwZFpeSiycyf0MZcCY&#10;y+2lxMKIfhA2wHK5vZRYGBHzEmc72dE4yWMxL6nxo4U8ks9iXl5a6ip5LOZlP5dGq10lj8W8jHl5&#10;7mHG9rLM7EbspZQxsR87VGVa9yq5LPZjqcgM8ySSy2I/dlDZMB4reSzm5eCxmJfYbNt8hhJ48+Ms&#10;i3mJ0x6DHuMsi3mp8Rg3fjEvY166hYRSS8YjuNrRpZiX57cYrcdiXg79hTgee95ZKObl6BIJf9Kj&#10;/6xS8pgPifMkOM4mOFL+Z5onuTHfIf98PP304+rt6h4/2IUz66+77nf4abHafbpdJktzydP+uPh6&#10;u1zvd7vjw2nzHg3lt+Gf2HEGcNwSKHN1AIwWk8F2Ja0ajGFTBtucUYORFQy2xwepwWi2GGz35VOD&#10;MaPAYLtKUQ2GMBlsT9tQg/GmxWC7Y5IajGF9Btvjbc5g9/9OL4fN+rTY3i63y8XpdnlaLg63y8Ny&#10;8eF2+cFtU/S0OhmZWTHhx8WX22XuRvsW97fL89ui+fPj/vPmn3t74cmIzn5LbJ/DdTA6rQ2XrX//&#10;8LD+6+Y/DHpT4D8Lwgl57fm8vid7wzdZU2VOwTj7o9+k3P3RvlpZoJ0qPwvbo7hEmGLbQmx3btz1&#10;Jm+qutslz90U50KXrWNssbND5xH7MG62wOLsrLmaMC/B11pgivOKk26fSEeY1xX2wLV/xEZR2HWF&#10;Kd27kP2j51HfLP9f7rZpnZQ4s9YYWeQNvtvl26bmhCbngRIOyLq9uboHsjt9WaSbT9fbifMz4E3D&#10;2SR11nZHLHW3xTF2jUuPNsvL0rPTTfZZ5PB5i1FtMJgZNgksXeJg7TKi1x1w03khb3BIlr1vajb0&#10;9d1gv4typJV551Ib+ganSCfOlqZKq6Q73MxxVknrwlk3Oexiv9vhE0vophHUhFla5oWzssShG6VH&#10;mJZpje3VXKhxMJ+n55GUfObY7f64ce2CSX7bQPRVwIbhePr7Zv9oMv3T4elvD9utbYS2tg3Z7btf&#10;4Erzm5svT8e3x6dfDj/9aH86fdtuDHK7+3Vzt3j4iEKR2abquL7fPG7ebQ+LzysUpNV6vdmdUven&#10;+9XHjft1iU2lz61Wj7CPaG9o7nyHB+rv3d3g8r2dkd31Brq5u0M97MGuDe1p/Adz4B5hmfe7Afz4&#10;sNsfLlm2hVUds7v+7CTnGuOlD/uP3345LA6n7bs9fIEKtNqt7/eozevTwYLNVV+OT86p+GHx9XG7&#10;w6+ejrfL+9Pp6e3NjX3u1fGHx4f1YX/c351+WO8fb/Z3dw/rzc2X/eHjDTYbSuxPT4f9enM8Puw+&#10;/Xa/etrgqc391//4jId4+GjK/HKxWz1ubpe/wj/oX2w3OCfSPEh33W82wCsE+uf9+t/HxW7/7h6X&#10;bf5yfAIAN+gfGjd1Fxuk08Xq7de7w+PisMeFGY6hrJGkxp14VNOOoLnBSW1O0lmZlkXala/N19Ni&#10;jQvSBElWIrHXqDUZEq1ymQ0FmhubW61/HzS7+nzuNvU9qRfnvpmOUj8xbHZjz6oMR7kZKy5sBOPt&#10;3GfOt8QjVpW1+cLV3hcN7r5BAh6sCBPwFLWSgCHu6YNm8KtK2EV8tZIAhfOKGPhXh2IQ4xvj278W&#10;xfyN+Tu8Fcf6HOtz19s5j5v8K7a/wS5KbH+lHmLsX0ne8Xtjob4bJ6Oye8uQ2H+++A4T81dSaMxf&#10;yTsxf4PNY3z/lQQU63NQQK+vz3mNiRTcHwfyNefR/RcjXt47cIUT3M35T0Vd5+nYqJf3nuTuHSTh&#10;OOtIuPAqSRjiLAiawtmpcxcjlCQcQR0JI3Tu4kqcpRX24Efci7Spx/ZX8eKO6agmzeAtzKMUdTev&#10;8EIqXuAxYFsW9rxKkYUDr2ThMCpZGOJMCNrCcdQ5jBFKEo6jjsRD6KLCoS8aLB0xocdZopjbUwxb&#10;41S5xh7wWTVVeR5hl0Ofp2lRVkEWL/Q6Fo6jkoUhzgQTetEWDqTOYYxQknAgdSSMUEbFC31dtzYf&#10;K3M6qC70SZGbtd9VY+bcRyBe1mMyvGrsukyRxQ+9ioXjqGRhiDMhaAsHEtVb4TBGKEk4kDoSRmS1&#10;yl9e6FtMeZt8LNuy6qa+X6SwX/CrBtNa1l0ppuR1ocf8szsNRmLxQq9j4TjmqYqFIdjcDyYEbeFA&#10;YnWZwmGMUJJwIHUkjMh0/vJC31SFXSlXZdXoXmrPQl839gS7qklwuLMu9Gb21RZ8icUPvYqF44iC&#10;r2FhiDPBhl6yhQNZqBzGCCUJB1JHwogMR3krosKhx5IIfFVhsr6s2rEU9kOPHmFdGHcVKGVj3YNn&#10;BR+rV1xtkVi80OtYOI7Ieg0LQ5wJQVs4kDqHMUJJwoHUkTAi0/mLQ5+VWBCB0GNZU1rqQp8mZWmL&#10;ZJZnus1Q0xrLw4IkHPnw/TmC7uGDBB5EZwWHUMnCkMq6yEhL9JUXQ1VAGKEk4Z0tdFH3EDp/TZUW&#10;GlPbjcQD6t4grpcW3h3DFJ5UkgpV+Cp1pWlWVObLvko0hKXyCnXBRRp3sVaULAxxJgRt8cSi0jAj&#10;lCS8Tl+nYQ+h8xdruMAp7LanCmgxNprhtYxpU2AlGdxVYsmZbuQrzbGKF/pC2yWQcHnEelGjYZnC&#10;0zBe4mv7tiVyMKQpcntMvEzCEnbPHzSEIUpvsR6VLAxxJgQdxoLUBZ4RShIWpI6EEUp/eRJO29ae&#10;e54Uzeir+VQJm46jCbzIMU3BaEG7MWjJjokKts8fNGSqgnUsUxWsivtUBatIpiq4zdyRmHijT8bW&#10;xE5VcJrVtZ3iEEmmSRjpgePObKEXDJkoYfv8QZKpEtaxTJWwKvBTJawi+f4SxmNV5my8Kinq81dM&#10;L4bivDfs6yWcJrkb7xI5WJD4pupaDbdp29gZIZGEBYkmHvlxnYZ17mJBKlkY4mIRDAorEmN3iuLF&#10;CCUJK1JHwohU5y+vI3G2JCvyfGxK1yvDGOLrxobrRjk23GtYJOEyjM898IUv8kTkYA3j0zeMcRp5&#10;iSQMacvGDkmIHJclLHIwROkt1uMgYZGFIc5NQX+xIHt1iSSMUJKwIHUkjFD6iyWMY+hz1xdGLdKN&#10;djV1Wll54RPHbOwN0CvDOT4fssULX2aOk7CEM6R8mIP1mDVp7aZnRRKG4A2wyE3cRUM8QTaw2E4J&#10;iCQ+ROUuFiSGJDQsDHEmBG1hReoizwgliadIlbw8hE5erGF8+ltbeWHwNek+iX3RL/DLsI6EFWnq&#10;tn2hE0kYcb2G8yTLWzshIJJM0zBU39R2cEUkmahhJctEDesiP1HDOpLvruEcM1SYPbpf1FmS52Mz&#10;014dvl7DWLOGydwQhy/IqzVc4gNzMzQsG8KCVKrLh6jcxYJUsjDEmRC0hRWpkxcjlCSsSB0JI5Ty&#10;mlaHsTSmxRiDCT0+uh/rQU/VcINdE4IcUzWcV6VZ8yEb4gvy6jqsdBcL8lUaNrEI2sKK1MmLEc5P&#10;QRJWpI6EEUp/XdYwugiqlV5KEu4ZDHVYImFEMUXDEgnLHnujvF7DEokve1XKj2hYYmGIUl6syEFe&#10;EgkjlCSsSB0JI5TyuqhhbBaDbXgUC1WVJKzIXsMiCSOmaFgkmUvDIslsGhZZ5tKwSDKXhkWS2TSM&#10;QQbVDMckDUsks2lYIplNwxLJfBqWWGbTsEQym4YlkqkaNl8KmEFV7KvWqMbWckxwNGYdg1lmrjsm&#10;tMLCGjtLJ5KwhrEw1a6VkDlYkPhGKOmWJ0uWMAQ7rtlBQpnEFyS2D7MjLKIlzyAad7Eg4WENC0Oc&#10;CcGgsCILVeQZoSRhRepIGKGUl9eXUFnCCCUJKzJqOKguFmTUcLhEsiKHRMmLVlmHc2wMaYNSYr3b&#10;SBfaG5cYNCyRsOoxiW2Xk9WpxMFFNWsx0uc+E5FIGFLilc4Ofogkz4rquUJKJD5E5a4RDUssDHF+&#10;CgaFq6ou8oxQknBV1ZEwAtrSyMvTcHLeGxzDvmMDZd4ch5KEFTkcpSGRMOIVGm5qfOBpe0USyVQN&#10;9xuDSySTNaximaphVeSnalhFMpuG87we+zjqmYa73dqHfXJDmz8OGpZIPA23pf06SOZgQdKphhIJ&#10;Q86nAMskzwTZJK5nL5H4EJW7WJCoEhoWhjgTbB3GPPVYHN+zIu0euTbnJVMYoSRhRepIGNEf0iFH&#10;5XIdTrGZ9EjHYD4NSySzaVgimU3DEsl8GpZYZtOwRDKbhiWS/6GGsb1xMTYc5/WHhzosWXJRwyIH&#10;C5LqsETCkL4OiyS+IPsKKZH4kHMdFllYkFSHJRaGDCVSZGFF4lMX7H9vC7HEwhBMNiPiptqLLCzJ&#10;oRBLJIxQmoL9qvvNi3UkjBiqvWjJXNVeJGHdx0wJqotl/30yJcuwUYY7JkcSsZcpaYtXm6AtrHtl&#10;PjJEmY8s/OtTRZmPfNC5joQR3zcfh1Mv9G8QUuQ5g+3pKAi8zMHN0ISWSybxm6HXt1wyy1z5KLNw&#10;crnzS65qudzNg2Hh5JqSj7ItM+WjTMLZNSEfZZKZ2keZhLPr9e2jzBHz8XxYZV/uZYd9/3y05wcF&#10;k54zuD9DUjYlpuPqdvl/N/g8uXtTkd0V0/Eqd/1Rm8eYjsHeRGwdXaacx1nkuhJ7q/14hnNUUF/c&#10;1n2fdKyy1K3Kkd6GuD11J+8FLYmdVZcp8eXRTXJJ8uIG9U/eWY3peL/AVgjYM/S/PA0RIJnp7THA&#10;MlcDGaDh/JoyvhqgmesFMkAzUxsZYOEmzx47G3xPZUTfSAZYZmolAywz9VoxYo4PTsZmxWeaHgyQ&#10;zJaXoinz5aVIM19eijTz5aVIM1teiiycZZPyUmSZLS9FlvnyEpsUqTahf/1g6/nY+sufm72fLy8l&#10;U2bMS4lmxryUaGbMS4lmvryUWObLS4llvryUWGJenqcOzuM8geyPeUlLV/qhnoDTYl6eVdZPUwQ8&#10;djkvi0z7BWk3GRJguTwbIrEw4jzeEyAZaS8lFoZMy0uJxU9lncdG2kuJhiH9kE/AZyPtpUTDkGl5&#10;KbFwJvczlAFjLreXEgsj6P3SbFA52ve73F5KLIyIeYmznex7v+SxmJfU+NFCHslnMS8vLXWVPBbz&#10;sp9Lo9V1ksdiXsa8PPcwY3tZZnYj9lLKmNiPHaoyzZNILov9WCoyw3is5LLYjx1UNozHSh6LeTl4&#10;LOYlNts2n6HE98s47jPygfJ7fxCn/0xEqjE+JI77YHv+4Jt/HPcZ6vLwQYqkMh7B1Y4ucesX20uc&#10;Wxus/dwpje1lbC/dAt+Yl6PD5H7jF9vLPDenAgR6mNz6DWvVJZUx4o8+T3JjvkP++Xj66cfV29U9&#10;frALZ9Zfd93v8NNitft0u0yW5pKn/XHx9Xa53u92x4fT5j0aym/DP7HjDOC4JVDm6gAYLSaD7Upa&#10;NRjDpgy2OaMGI5EYbI8PUoPRbDHY7sunBmNGgcF2laIaDGEy2J62oQZjPIPBdsckNRjD+gy2x9uc&#10;we7/nV4Om/Vpsb1dbpeL0+3ytFwcbpeH5eLD7fKDewt4Wp2MzKyY8OPiy+0yd6N9i/vb5TmXzZ8f&#10;9583/9zbC09GdLbrZp/Ddck6rQ2XrX//8LD+6+Y/DHpT4D8LwgRkez6v78ne8E3WVJlTMM7+6Dcp&#10;d3+0XTgLtFPlZ2F7FJcIU2xbiO3Ojbve5E1Vd7vkuZviXOiydYwtdnboPGIfxs0WWJydNVcT5iX4&#10;WgtMcV5x0u0T6QjzusIeuPaP2CgKu64wpetz2T96HvXN8v/lbpvWSYkza42RRd6kTddidX80JzQ5&#10;D5RwQNbtzdU9kN3pyyLdfLreTpyfAW8aziaps7Y7Yqm7LY6xa1x6tFlelp6dbrLPIocPwYxqg8HM&#10;sElg6RIHa5cRve6Am87QvMEhWfa+qdnQ13eDbWscaWX6dmpD3+AU6cTZ0lRplXSHmznOKmldOOsm&#10;h10cTjusaQndNIKaMEvLvHBWljh0o/QI0zKtsb2aCzUO5vP0PJKSzxy73R83rl0wyW8biL4K2DAc&#10;T3/f7B9Npn86PP3tYbu1jdDWtiG7ffcLXGl+c/Pl6fj2+PTL4acf7U+nb9uNQW53v27uFg8fUSgy&#10;21Qd1/ebx8277WHxeYWCtFqvN7tT6v50v/q4cb8usan0udXqEfYR7Q3Nne/wQP29uxtcvrczsrve&#10;QDd3d6iHPdi1oT2N/2AO3CMs8343gB8fdvvDJcu2sKpjdtefneRcY7z0Yf/x2y+HxeG0fbeHL1CB&#10;Vrv1/R61eX06WLC56svxyTkVPyy+Pm53+NXT8XZ5fzo9vb25sc+9Ov7w+LA+7I/7u9MP6/3jzf7u&#10;7mG9ufmyP3y8wWZDif3p6bBfb47Hh92n3+5XTxs8tbn/+h+f8RAPH1Hm0fTvVo+b2+Wv8A/6F9sN&#10;zok0D9Jd95sN8AqB/nm//vdxsdu/u8dlm78cnwDADfqHxk3dxQbpdLF6+/Xu8Lg47HFhkxRJjoUn&#10;xp14VNOOQOCJKb5G0tgBMu13Mt18PS3WuCBNkGQlEnuNKzIkWuUyGwo0Nza3Wv8+aHb1+dxt6ntS&#10;L859Mx2lfmLY7MaeVRmOcjNWXNgIxtu5z5xvWaRZVVmbL1ztfdHg7hsk4MGKMAFPUSsJGOKePmgG&#10;v92EXcRXKwlQOK+IgX91KAYxvjG+/WtRzN+Yv8NbcazPsT53vZ3zuMm/Yvsb7KLE9lfqIcb+leQd&#10;vzcW6rtxMiq7twyJ/eeL7zAxfyWFxvyVvBPzN9g8xvdfSUCxPgcF9Pr6nNeYSMH9cSBfcx7dfzHi&#10;5b0DVzjB3Zz/VNR1no6NennvSe7eQRKOs46EC6+ShCHOgqApnJ06dzFCScIR1JEwQucursRZWmEP&#10;fsS9SJt6bH8VL+6YjmrSDN7CPEpRd/MKL6TiBT5rirKw51WKLBx4JQuHUcnCEGdC0BaOo85hjFCS&#10;cBx1JB5CFxUOfdFgqaUJPc4SxdyeYtgap8o19oDPqqnKtJsglEOfp2lRVkEWL/Q6Fo6jkoUhzgQT&#10;etEWDqTOYYxQknAgdSSMUEbFC31dtzYfK3M6qC70SZGbtd9VY+bcRyBe1mM+pmrs+i+RxQ+9ioXj&#10;qGRhiDMhaAsHEtVb4TBGKEk4kDoSRmS1yl9e6FtMeZt8LNuy6qa+X6SwX/CrBtNa1l0ppuR1ocf8&#10;szsNRmLxQq9j4TjmqYqFIdjcDyYEbeFAYjW2wmGMUJJwIHUkjMh0/vJC31SFXVleZdXoXmrPQl83&#10;9gS7qklwuLMu9Ii87VGILH7oVSwcRxR8DQtDnAk29JItHMhC5TBGKEk4kDoSRmQ4ylsRFQ49lkRg&#10;9bbJ+rJqx1LYDz16hHVh3FWglI11D54VfKxecbVFYvFCr2PhOCLrNSwMcSYEbeFA6hzGCCUJB1JH&#10;wohM5y8OfVZm6LNhdUKD2qcLfYq9+22RzPJMtxlqWmN5WJCEIx++P0fQPXyQwIPorOAQKlkYUlkX&#10;GWmJvvJiqAoII5QkvLOFLuoeQuevqdJCY2q7kXhA3RvE9dLCu2OYwpNKUqEKX6WuNM2KynwPU4mG&#10;sFReoS64SOMu1oqShSHOhKAtnlhUGmaEkoTX6es07CF0/mINFziF3fZUAS3GRjO8ljFtCqwkg7vK&#10;tk51I19pjlW80BfaLoGEyyPWixoNyxSehvESX9u3LZGDIU2R22PiZRKWsHv+oCEMUXqL9ahkYYgz&#10;IegwFqQu8IxQkrAgdSSMUPrLk3Datvbc86RoRl/Np0rYdBxN4EWOaQpGC9qNQUt2TFSwff6gIVMV&#10;rGOZqmBV3KcqWEUyVcFt5o7ExBt9MrYmdqqC06yu7RSHSDJNwkiP3I6pihwTJWzv7Yqw4K2pEtax&#10;TJWwKvBTJawi+f4SxmNVtel2JUV9/orpxVCc94Z9vYTTJHfjXSIHC9Js6nilhtu0beyMkEjCgkQT&#10;D+lep2Gdu1iQShaGuFgEg8KKxNidongxQknCitSRMCLV+cvrSJwtyYo8H5vS9cowBhK7seG6UY4N&#10;9xoWSbgMNwVsMSEROVjD+PQNo49GXiIJQ9qysUMSIsdlCYscDFF6i/U4SFhkYYhzU9BfLMheXSIJ&#10;I5QkLEgdCSOU/mIJ4xj63PWFUYt0o11NnVZWXvjEMRt7A/TKcI7Ph2zxwpeZ4yQs4QwpH+ZgPWZN&#10;WrvpWZGEIXgDLHITd9EQT5ANLLZTAiKJD1G5iwWJIQkNC0OcCUFbWJG6yDNCSeIpUiUvD6GTF2sY&#10;n/7WVl4YfE26T2Jf9Av8MqwjYUWaum1f6EQSRlyv4TzJ8tZOCIgk0zQM1Te1HVwRSSZqWMkyUcO6&#10;yE/UsI7ku2s4xwwVZo/uF3WW5PnYzLRXh6/XMNasYTI3xOEL8moNl/jA3AwNy4awIJXq8iEqd7Eg&#10;lSwMcSYEbWFF6uTFCCUJK1JHwgilvKbVYSyNaTHGYEKPj+7HetBTNdxg14Qgx1QN51Vp1nzIhviC&#10;vLoOK93FgnyVhk0sgrawInXyYoTzU5CEFakjYYTSX5c1jC6CaqWXkoR7BkMdlkgYUUzRsETCssfe&#10;KK/XsETiy16V8iMallgYopQXK3KQl0TCCCUJK1JHwgilvC5qGJvFYBsexUJVJQkrstewSMKIKRoW&#10;SebSsEgym4ZFlrk0LJLMpWGRZDYNY5BBNcMxScMSyWwalkhm07BEMp+GJZbZNCyRzKZhiWSqhs2X&#10;AmZQFfuqNaqxtRwTHI1Zx2CWmY8fFcWKrLCwxh3bLpEwAgtT7VoJmYMFiW+Ekm55skTCEOy4ZgcJ&#10;ZRJfkNg+zI6wiO56BtG4iwUJD2tYGOJMCAaFFVmoIs8IJQkrUkfCCKW8vL6EyhJGKElYkVHDQXWx&#10;IKOGwyWSFTkkSl60yjqcY380G5QS691GutDeuMSgYYmEVY9JbLucrE4lDi6qWYuRPveZiETCkBKv&#10;dHbwQyR5VlTPFVIi8SEqd41oWGJhiPNTMChcVXWRZ4SShKuqjoQR0JZGXp6GkzZxjSOGfccGyrw5&#10;DiUJK3LYsl8iYcQrNNzU+MDT9ookkqka7jcGl0gma1jFMlXDqshP1bCKZDYN59hzcqSoPtNwd7rJ&#10;sE9uaPPHQcMSiafhtrRfB8kcLEg61VAiYcj5FGCZ5Jkgm8T17CUSH6JyFwsSVULDwhBngq3DmKce&#10;i+P7/2fvanrbNoLoXyF4LODIpETJEqIArYv0EhRB04OvNE1ZQimSIFnb6a/v21l+DAtplok2LpBs&#10;LpElzj7ucN7McJec4RY5dByRpsIlJoJwi5wGwiX6tibyVTnthwMUk/7mNiyBWLNhCcSaDUsg9mxY&#10;QrFmwxKINRuWQP5HG0Z548W55bhRPjz4YWkmJ21YxOAGyfywBMJFej8sgowNsveQEshYpPPDIgo3&#10;SOaHJRQuMrhIEYVbJF51Qf17Sr4kFC6CzWZcceXtRRRukoMjlkC4xMSpoAR7X7x4GgiXGLy9OBNb&#10;3l4E4XbvmGK0Lm72r8OUMEShDN1WTjLiEVOCNW5tjHPhdj+Rj1xkIh+54X85VSbykTc6nwbCJV6X&#10;j0PXi+l3ENKV5wym7ii48DIGD0MXRC4ZZByGvj5yySi2+CijcHLp/iVfFLn04MbLwsl1CR/luVji&#10;owzC2XUBH2UQS/FRBuHs+vr4KGM4Ph6zeOv/NMNuo7qRNzLl9fk49KqTXDFncN+rTr72jo76yvcx&#10;WFaXo+MXqet7DY+OjkYf6aKjZkq3ziL7FZet9usZWlFG++Kx7nXouAwDvfEohWAeT3XnPeNMXLKq&#10;meJuHvUml2RePKD+4Mmqo6Pqdh2gZug33oYwgFi6ezSg2AqQBhjOr0vWVw0wtm4gDTCWYqQBhYc8&#10;ajtrXJziEn2QNKBYipIGFEtZK1bM8cLJuV1xS9uDBhBrvBSnYo+XIow9Xoow9ngpwljjpYjCWXYR&#10;L0UUa7wUUezxEkWKJhWh//rF1q5t/enXze7s8VKaikVeSjAWeSnBWOSlBGOPlxKKPV5KKPZ4KaE4&#10;XnZbB906j4H9jpfs0ZV+qcegNMfLzsr6bQqDxk7zchFOfYO0fWzLgHJ6N0RC4RLdeo8B5Ey8lFC4&#10;yGW8lFDGVJ6msTPxUoLhIv2Sj0FnZ+KlBMNFLuOlhMKZ3O9QGiZzOl5KKFyC3V+qApVnc7/T8VJC&#10;4RKOl+jtRPf9ksYcL1nwYw/ySDpzvDz1qKukMcfLfi+NPV0naczx0vGyyzBdvIxCKsQeSYxxeezg&#10;ldk+iaQyl8cyJzOsx0oqc3nsYGXDeqykMcfLQWOOlyi2rV5DcfeXbt3nzAvKd+NFnP41EcnHjEXc&#10;ug/K8xvv/N26z+CXhxdSJCvjK7hTV5d49HPxEn1rjb6fJ6UuXrp4qR/wdbw8u0w+Dn4uXs7nqiuA&#10;IcPk0W94Vl2yMi7h9km6il+Sxly87Fd9JwayMZVdHuvyWLMn4yxzeeyExYUxyVy8dPHSeK9s2r+c&#10;qbodH+rm3dt4E+/xgR40TV7y9jt88uL8cetf++qQsqi9l62fFHleH5r0DhT+PPyJKoMQx5CQUkcb&#10;hHGHyYXpzZPJwthm5MKUY04WBpG4MLXbmyyM2zwuTHVsJwtjB54L01P9k4WRyHFh6k41WRjr/1yY&#10;KgxOFoYZcWFqB9cJ6/9be6nSpPGyrZ/5XrP1G9+rtn7le/db/16vmpVxo8yMjAkfveetP9e7Y95+&#10;63e5r/r5WDylfxZ0YKOMjkIEnYdewmhtbTgs+fv+kPyS/sOFrhb4R0J4YGfd9bctacCr8GYZagtG&#10;r6y+qYf+kZY8SJAeLesMewRxCjBAmV+0B1HquprfLFdtVVk9aIi+X6iVrH5coxJSqxE6Gb27Tj/R&#10;U2aTAecR8NYkGIQhOijyUeerJWrG048orIgqZaMfqUol/TjS6Hha47/0PILVdYQe72oei/kN6lzw&#10;YQPV0VBrIIICwraWpZbU6SRJ6ufPps8T/aagTYV5c70K121LwnZYtH290fRYh/MoGs1TPxxDksOL&#10;08pqjRczRFHdSBMH7/rg6rUN4VotzG/QVJLGDVQB/LEa6N5Mgy7VWsjkiV4FN+gLoCe6DFar9s2f&#10;FnOxCvQJoUXsej4yIdoHJDm97z4ZMQyi+UKPGqFLVdS2H20Ro2CFeqT6WqOT7cigz3DyP5rNijrV&#10;gUGxnyJE7wboOtTNb2lxVFR/rMr3hyyjKJRREMmL9gscqb6ZPZf1pi4/Vu/e0qfmc5YqySz/I915&#10;hwd4ipBiVZ3s02N6m1XeUwyPFCdJmjeB/mkfP6T66whdGLqw1UvQKdKAauQdTqgfux3g9Nh6ku3x&#10;SjTd7eAQe2EdRHuY8Ylp4V6CkIt8ED4e8qI6NbMMs2qR9fGdkrRqlJbui4fPHyuvarLbArqAC4rz&#10;ZF/AOSdNRcLqqOe61ErFB+/lmOX4qqy3/r5pys1sRucd12+Oh6Qq6mLXvEmK46zY7Q5JOnsuqocZ&#10;qvNd06eyKpK0rg/546d9XKY4azV+8vsTTuLwAD8P55HHx3Trv8+K52QfV83Gu0VWAW0VlYefMaFW&#10;5BNd6xjX/EOR/FV7eXG7R0qS/lyXOBpj9eeP8fXBSlKbSLx52VVHrypwYLhcrUIMrTSLs1YxJYBD&#10;jhaaw+FqtQ7XLdvSl8ZL1AHXIb6DZ0mUz16Hq+sucKpx1Uhlpa3XUx+2/g7zwflVTT8bwoufdG4F&#10;I+4ElLAz944g37e5I+GUzJ0c7muY+zJcrVtzh8uPwi4hcuauI4fz7la8O7IXydwpO3sFc0d+vwyR&#10;81Luotr5rttc1Jn7D2LuSBYfN8+PSGsQeB+ruNwfkl/jJuZ/U7a0ScNiX2QPafXuXwAAAP//AwBQ&#10;SwMEFAAGAAgAAAAhAIP5q9/jAAAADQEAAA8AAABkcnMvZG93bnJldi54bWxMj8FqwzAQRO+F/oPY&#10;Qm+JLBu7wbEcQmh7CoUmhZKbYm1sE0sylmI7f9/tqT0u+5h5U2xm07ERB986K0EsI2BoK6dbW0v4&#10;Or4tVsB8UFarzlmUcEcPm/LxoVC5dpP9xPEQakYh1udKQhNCn3PuqwaN8kvXo6XfxQ1GBTqHmutB&#10;TRRuOh5HUcaNai01NKrHXYPV9XAzEt4nNW0T8Trur5fd/XRMP773AqV8fpq3a2AB5/AHw68+qUNJ&#10;Tmd3s9qzTsIijlYpsRKSRLwAIyRLMpp3JjZJYwG8LPj/FeUPAAAA//8DAFBLAQItABQABgAIAAAA&#10;IQC2gziS/gAAAOEBAAATAAAAAAAAAAAAAAAAAAAAAABbQ29udGVudF9UeXBlc10ueG1sUEsBAi0A&#10;FAAGAAgAAAAhADj9If/WAAAAlAEAAAsAAAAAAAAAAAAAAAAALwEAAF9yZWxzLy5yZWxzUEsBAi0A&#10;FAAGAAgAAAAhAJ3iHL2NeAAA1jkFAA4AAAAAAAAAAAAAAAAALgIAAGRycy9lMm9Eb2MueG1sUEsB&#10;Ai0AFAAGAAgAAAAhAIP5q9/jAAAADQEAAA8AAAAAAAAAAAAAAAAA53oAAGRycy9kb3ducmV2Lnht&#10;bFBLBQYAAAAABAAEAPMAAAD3ewAAAAA=&#10;">
              <o:lock v:ext="edit" aspectratio="t"/>
              <v:shape id="Rectangle 67" o:spid="_x0000_s1027" style="position:absolute;left:8274;width:10095;height:27836;rotation:284195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HWzwQAAANoAAAAPAAAAZHJzL2Rvd25yZXYueG1sRI/NasMw&#10;EITvgb6D2EJusdwGQnCtBJNQ2lNJnfa+tTa2ibUykuqft68CgR6HmfmGyfeT6cRAzreWFTwlKQji&#10;yuqWawVf59fVFoQPyBo7y6RgJg/73cMix0zbkT9pKEMtIoR9hgqaEPpMSl81ZNAntieO3sU6gyFK&#10;V0vtcIxw08nnNN1Igy3HhQZ7OjRUXctfo+BtPhp9OTr78Y3j9secipJsodTycSpeQASawn/43n7X&#10;CtZwuxJvgNz9AQAA//8DAFBLAQItABQABgAIAAAAIQDb4fbL7gAAAIUBAAATAAAAAAAAAAAAAAAA&#10;AAAAAABbQ29udGVudF9UeXBlc10ueG1sUEsBAi0AFAAGAAgAAAAhAFr0LFu/AAAAFQEAAAsAAAAA&#10;AAAAAAAAAAAAHwEAAF9yZWxzLy5yZWxzUEsBAi0AFAAGAAgAAAAhADmsdbP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type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4" o:spid="_x0000_s1028" type="#_x0000_t120" style="position:absolute;left:14306;top:2303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059vAAAANoAAAAPAAAAZHJzL2Rvd25yZXYueG1sRE9LCsIw&#10;EN0L3iGM4EY01YVoNYoIgqAIftdDM7bFZlKaWOvtjSC4Gh7vO/NlYwpRU+VyywqGgwgEcWJ1zqmC&#10;y3nTn4BwHlljYZkUvMnBctFuzTHW9sVHqk8+FSGEXYwKMu/LWEqXZGTQDWxJHLi7rQz6AKtU6gpf&#10;IdwUchRFY2kw59CQYUnrjJLH6WkU9A5j7dNdfU1KGh1Wt3093UR3pbqdZjUD4anxf/HPvdVhPnxf&#10;+V65+AAAAP//AwBQSwECLQAUAAYACAAAACEA2+H2y+4AAACFAQAAEwAAAAAAAAAAAAAAAAAAAAAA&#10;W0NvbnRlbnRfVHlwZXNdLnhtbFBLAQItABQABgAIAAAAIQBa9CxbvwAAABUBAAALAAAAAAAAAAAA&#10;AAAAAB8BAABfcmVscy8ucmVsc1BLAQItABQABgAIAAAAIQBlG059vAAAANoAAAAPAAAAAAAAAAAA&#10;AAAAAAcCAABkcnMvZG93bnJldi54bWxQSwUGAAAAAAMAAwC3AAAA8AIAAAAA&#10;" filled="f" stroked="f" strokeweight="2pt">
                <o:lock v:ext="edit" aspectratio="t"/>
              </v:shape>
              <v:shape id="Rectangle 67" o:spid="_x0000_s1029" style="position:absolute;left:8871;top:13010;width:10094;height:27836;rotation:8627319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pHbwQAAANoAAAAPAAAAZHJzL2Rvd25yZXYueG1sRI9Bi8Iw&#10;FITvgv8hPGFvmiq4LNUoRVD0smL1oLdH82yrzUttotZ/vxEWPA4z8w0znbemEg9qXGlZwXAQgSDO&#10;rC45V3DYL/s/IJxH1lhZJgUvcjCfdTtTjLV98o4eqc9FgLCLUUHhfR1L6bKCDLqBrYmDd7aNQR9k&#10;k0vd4DPATSVHUfQtDZYcFgqsaVFQdk3vRgHf9sPErn6PaXI5reR2keiNy5X66rXJBISn1n/C/+21&#10;VjCG95VwA+TsDwAA//8DAFBLAQItABQABgAIAAAAIQDb4fbL7gAAAIUBAAATAAAAAAAAAAAAAAAA&#10;AAAAAABbQ29udGVudF9UeXBlc10ueG1sUEsBAi0AFAAGAAgAAAAhAFr0LFu/AAAAFQEAAAsAAAAA&#10;AAAAAAAAAAAAHwEAAF9yZWxzLy5yZWxzUEsBAi0AFAAGAAgAAAAhAFzGkdvBAAAA2gAAAA8AAAAA&#10;AAAAAAAAAAAABwIAAGRycy9kb3ducmV2LnhtbFBLBQYAAAAAAwADALcAAAD1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0" style="position:absolute;left:9799;top:38383;width:10095;height:27837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vw+wgAAANoAAAAPAAAAZHJzL2Rvd25yZXYueG1sRI9BawIx&#10;FITvhf6H8ArearZFpKxGEaG0By9VEbw9Nm+zi5uX7eap8d83gtDjMDPfMPNl8p260BDbwAbexgUo&#10;4irYlp2B/e7z9QNUFGSLXWAycKMIy8Xz0xxLG678Q5etOJUhHEs00Ij0pdaxashjHIeeOHt1GDxK&#10;loPTdsBrhvtOvxfFVHtsOS802NO6oeq0PXsDp2N9SP3vZnL8ooPDcyEu1WLM6CWtZqCEkvyHH+1v&#10;a2AK9yv5BujFHwAAAP//AwBQSwECLQAUAAYACAAAACEA2+H2y+4AAACFAQAAEwAAAAAAAAAAAAAA&#10;AAAAAAAAW0NvbnRlbnRfVHlwZXNdLnhtbFBLAQItABQABgAIAAAAIQBa9CxbvwAAABUBAAALAAAA&#10;AAAAAAAAAAAAAB8BAABfcmVscy8ucmVsc1BLAQItABQABgAIAAAAIQAgIvw+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1" style="position:absolute;left:22157;top:25360;width:10094;height:27836;rotation:8761632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lmlwgAAANoAAAAPAAAAZHJzL2Rvd25yZXYueG1sRI9BawIx&#10;FITvhf6H8ArealYRW7ZGkYK0h15qRfD22LzNLm5etpunpv++EQSPw8x8wyxWyXfqTENsAxuYjAtQ&#10;xFWwLTsDu5/N8yuoKMgWu8Bk4I8irJaPDwssbbjwN5234lSGcCzRQCPSl1rHqiGPcRx64uzVYfAo&#10;WQ5O2wEvGe47PS2KufbYcl5osKf3hqrj9uQNHA/1PvW/X7PDB+0dngpxqRZjRk9p/QZKKMk9fGt/&#10;WgMvcL2Sb4Be/gMAAP//AwBQSwECLQAUAAYACAAAACEA2+H2y+4AAACFAQAAEwAAAAAAAAAAAAAA&#10;AAAAAAAAW0NvbnRlbnRfVHlwZXNdLnhtbFBLAQItABQABgAIAAAAIQBa9CxbvwAAABUBAAALAAAA&#10;AAAAAAAAAAAAAB8BAABfcmVscy8ucmVsc1BLAQItABQABgAIAAAAIQBPblml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2" style="position:absolute;left:22385;top:37928;width:10094;height:27836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hmmuwAAANoAAAAPAAAAZHJzL2Rvd25yZXYueG1sRE9LCsIw&#10;EN0L3iGM4E5TXYhUoxRBURD8HmBoxjbYTEoTa729WQguH++/XHe2Ei013jhWMBknIIhzpw0XCu63&#10;7WgOwgdkjZVjUvAhD+tVv7fEVLs3X6i9hkLEEPYpKihDqFMpfV6SRT92NXHkHq6xGCJsCqkbfMdw&#10;W8lpksykRcOxocSaNiXlz+vLKmiPc3O6V5PD2QTzyLL6uNudvFLDQZctQATqwl/8c++1grg1Xok3&#10;QK6+AAAA//8DAFBLAQItABQABgAIAAAAIQDb4fbL7gAAAIUBAAATAAAAAAAAAAAAAAAAAAAAAABb&#10;Q29udGVudF9UeXBlc10ueG1sUEsBAi0AFAAGAAgAAAAhAFr0LFu/AAAAFQEAAAsAAAAAAAAAAAAA&#10;AAAAHwEAAF9yZWxzLy5yZWxzUEsBAi0AFAAGAAgAAAAhABT6Gaa7AAAA2gAAAA8AAAAAAAAAAAAA&#10;AAAABwIAAGRycy9kb3ducmV2LnhtbFBLBQYAAAAAAwADALcAAADvAgAAAAA=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3" style="position:absolute;left:9294;top:25539;width:10095;height:27837;rotation:-893308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rw9wgAAANoAAAAPAAAAZHJzL2Rvd25yZXYueG1sRI/RasJA&#10;FETfC/2H5Qq+1Y0+iE1dJQiVFgLRmA+4ZK/J0uzdkF1j+vddQejjMDNnmO1+sp0YafDGsYLlIgFB&#10;XDttuFFQXT7fNiB8QNbYOSYFv+Rhv3t92WKq3Z3PNJahERHCPkUFbQh9KqWvW7LoF64njt7VDRZD&#10;lEMj9YD3CLedXCXJWlo0HBda7OnQUv1T3qyCMd+YouqW3ycTzDXL+vx4LLxS89mUfYAINIX/8LP9&#10;pRW8w+NKvAFy9wcAAP//AwBQSwECLQAUAAYACAAAACEA2+H2y+4AAACFAQAAEwAAAAAAAAAAAAAA&#10;AAAAAAAAW0NvbnRlbnRfVHlwZXNdLnhtbFBLAQItABQABgAIAAAAIQBa9CxbvwAAABUBAAALAAAA&#10;AAAAAAAAAAAAAB8BAABfcmVscy8ucmVsc1BLAQItABQABgAIAAAAIQB7trw9wgAAANo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4" style="position:absolute;left:35497;top:25154;width:10094;height:27836;rotation:3103990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An7xQAAANsAAAAPAAAAZHJzL2Rvd25yZXYueG1sRI9Ba8JA&#10;EIXvhf6HZQq91Y0WikRX0UKxpQdpWoLHMTsmwexs2F01/nvnIPQ2w3vz3jfz5eA6daYQW88GxqMM&#10;FHHlbcu1gb/fj5cpqJiQLXaeycCVIiwXjw9zzK2/8A+di1QrCeGYo4EmpT7XOlYNOYwj3xOLdvDB&#10;YZI11NoGvEi46/Qky960w5alocGe3huqjsXJGfja7tvvoQ+nNW6uu9fCldtpWRrz/DSsZqASDenf&#10;fL/+tIIv9PKLDKAXNwAAAP//AwBQSwECLQAUAAYACAAAACEA2+H2y+4AAACFAQAAEwAAAAAAAAAA&#10;AAAAAAAAAAAAW0NvbnRlbnRfVHlwZXNdLnhtbFBLAQItABQABgAIAAAAIQBa9CxbvwAAABUBAAAL&#10;AAAAAAAAAAAAAAAAAB8BAABfcmVscy8ucmVsc1BLAQItABQABgAIAAAAIQBMMAn7xQAAANsAAAAP&#10;AAAAAAAAAAAAAAAAAAcCAABkcnMvZG93bnJldi54bWxQSwUGAAAAAAMAAwC3AAAA+QIAAAAA&#10;" path="m40909,305576c-4444,230928,-28620,135745,58527,49546,152945,-38679,255590,9310,294092,52461v65367,69543,82412,152903,9716,253115c170592,438182,169985,586727,303808,718237v82071,89061,52278,205317,-6632,262098c261357,1012556,138288,1065282,41492,963611,-27506,861603,6094,783297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Rectangle 67" o:spid="_x0000_s1035" style="position:absolute;left:35302;top:37717;width:10095;height:27837;rotation:8782198fd;visibility:visible;mso-wrap-style:square;v-text-anchor:middle" coordsize="354221,10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+T7wgAAANsAAAAPAAAAZHJzL2Rvd25yZXYueG1sRE9Na8JA&#10;EL0L/Q/LFHoR3diDSHQVWxF6SUGbgschOybR7GzYXWPaX+8Kgrd5vM9ZrHrTiI6cry0rmIwTEMSF&#10;1TWXCvKf7WgGwgdkjY1lUvBHHlbLl8ECU22vvKNuH0oRQ9inqKAKoU2l9EVFBv3YtsSRO1pnMETo&#10;SqkdXmO4aeR7kkylwZpjQ4UtfVZUnPcXowB9d/je/B6HzpqPf59l4ZKfMqXeXvv1HESgPjzFD/eX&#10;jvMncP8lHiCXNwAAAP//AwBQSwECLQAUAAYACAAAACEA2+H2y+4AAACFAQAAEwAAAAAAAAAAAAAA&#10;AAAAAAAAW0NvbnRlbnRfVHlwZXNdLnhtbFBLAQItABQABgAIAAAAIQBa9CxbvwAAABUBAAALAAAA&#10;AAAAAAAAAAAAAB8BAABfcmVscy8ucmVsc1BLAQItABQABgAIAAAAIQCrl+T7wgAAANsAAAAPAAAA&#10;AAAAAAAAAAAAAAcCAABkcnMvZG93bnJldi54bWxQSwUGAAAAAAMAAwC3AAAA9gIAAAAA&#10;" path="m40909,305576c-4444,230928,-28620,135745,58527,49546,152945,-38679,255590,9310,294092,52461v65367,69543,82412,152903,9716,253115c170592,438182,169985,586727,303808,718237v82071,89061,52278,205317,-6632,262098c261357,1012556,138288,1065282,41492,963611,-18054,861775,14717,785930,46219,725824,215347,526353,151737,433249,40909,305576xe" filled="f" stroked="f" strokeweight="2pt">
                <v:path arrowok="t" o:connecttype="custom" o:connectlocs="116582,831468;166790,134814;838103,142746;865791,831468;865791,1954312;846891,2667477;118244,2621971;131715,1974956;116582,831468" o:connectangles="0,0,0,0,0,0,0,0,0"/>
                <o:lock v:ext="edit" aspectratio="t"/>
              </v:shape>
              <v:shape id="Flowchart: Connector 12" o:spid="_x0000_s1036" type="#_x0000_t120" style="position:absolute;left:15555;top:27792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aVTwQAAANsAAAAPAAAAZHJzL2Rvd25yZXYueG1sRE9Li8Iw&#10;EL4L+x/CLOxFbLo9iFtNiywIworgYz0PzdgWm0lpYq3/3giCt/n4nrPIB9OInjpXW1bwHcUgiAur&#10;ay4VHA+ryQyE88gaG8uk4E4O8uxjtMBU2xvvqN/7UoQQdikqqLxvUyldUZFBF9mWOHBn2xn0AXal&#10;1B3eQrhpZBLHU2mw5tBQYUu/FRWX/dUoGG+n2pd//X/RUrJdnjb9zyo+K/X1OSznIDwN/i1+udc6&#10;zE/g+Us4QGYPAAAA//8DAFBLAQItABQABgAIAAAAIQDb4fbL7gAAAIUBAAATAAAAAAAAAAAAAAAA&#10;AAAAAABbQ29udGVudF9UeXBlc10ueG1sUEsBAi0AFAAGAAgAAAAhAFr0LFu/AAAAFQEAAAsAAAAA&#10;AAAAAAAAAAAAHwEAAF9yZWxzLy5yZWxzUEsBAi0AFAAGAAgAAAAhAODdpVPBAAAA2wAAAA8AAAAA&#10;AAAAAAAAAAAABwIAAGRycy9kb3ducmV2LnhtbFBLBQYAAAAAAwADALcAAAD1AgAAAAA=&#10;" filled="f" stroked="f" strokeweight="2pt">
                <o:lock v:ext="edit" aspectratio="t"/>
              </v:shape>
              <v:shape id="Flowchart: Connector 13" o:spid="_x0000_s1037" type="#_x0000_t120" style="position:absolute;left:16279;top:53452;width:10230;height:9927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QDIwQAAANsAAAAPAAAAZHJzL2Rvd25yZXYueG1sRE9Na8JA&#10;EL0L/Q/LFHoR3TSC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I+RAMjBAAAA2wAAAA8AAAAA&#10;AAAAAAAAAAAABwIAAGRycy9kb3ducmV2LnhtbFBLBQYAAAAAAwADALcAAAD1AgAAAAA=&#10;" filled="f" stroked="f" strokeweight="2pt">
                <o:lock v:ext="edit" aspectratio="t"/>
              </v:shape>
              <v:shape id="Flowchart: Connector 14" o:spid="_x0000_s1038" type="#_x0000_t120" style="position:absolute;left:28662;top:40336;width:10230;height:9928;rotation:2924229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Ji8wQAAANsAAAAPAAAAZHJzL2Rvd25yZXYueG1sRE9Na8JA&#10;EL0L/Q/LFHoR3TSI1OgaQiEgVIRq9TxkxySYnQ3ZNcZ/7wpCb/N4n7NKB9OInjpXW1bwOY1AEBdW&#10;11wq+Dvkky8QziNrbCyTgjs5SNdvoxUm2t74l/q9L0UIYZeggsr7NpHSFRUZdFPbEgfubDuDPsCu&#10;lLrDWwg3jYyjaC4N1hwaKmzpu6Lisr8aBePdXPvypz8WLcW77LTtF3l0VurjfciWIDwN/l/8cm90&#10;mD+D5y/hALl+AAAA//8DAFBLAQItABQABgAIAAAAIQDb4fbL7gAAAIUBAAATAAAAAAAAAAAAAAAA&#10;AAAAAABbQ29udGVudF9UeXBlc10ueG1sUEsBAi0AFAAGAAgAAAAhAFr0LFu/AAAAFQEAAAsAAAAA&#10;AAAAAAAAAAAAHwEAAF9yZWxzLy5yZWxzUEsBAi0AFAAGAAgAAAAhAAB4mLzBAAAA2wAAAA8AAAAA&#10;AAAAAAAAAAAABwIAAGRycy9kb3ducmV2LnhtbFBLBQYAAAAAAwADALcAAAD1AgAAAAA=&#10;" filled="f" stroked="f" strokeweight="2pt">
                <o:lock v:ext="edit" aspectratio="t"/>
              </v:shape>
              <w10:wrap anchorx="margin" anchory="page"/>
            </v:group>
          </w:pict>
        </mc:Fallback>
      </mc:AlternateContent>
    </w:r>
    <w:bookmarkEnd w:id="0"/>
    <w:r w:rsidR="00395E09">
      <w:t>{</w:t>
    </w:r>
    <w:proofErr w:type="spellStart"/>
    <w:r w:rsidR="00395E09">
      <w:t>companyLogo</w:t>
    </w:r>
    <w:proofErr w:type="spellEnd"/>
    <w:r w:rsidR="00395E09">
      <w:t>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9" type="#_x0000_t75" style="width:187.8pt;height:88.8pt;visibility:visible;mso-wrap-style:square" o:bullet="t">
        <v:imagedata r:id="rId1" o:title=""/>
      </v:shape>
    </w:pict>
  </w:numPicBullet>
  <w:abstractNum w:abstractNumId="0" w15:restartNumberingAfterBreak="0">
    <w:nsid w:val="086662DB"/>
    <w:multiLevelType w:val="hybridMultilevel"/>
    <w:tmpl w:val="7E446F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0348C"/>
    <w:multiLevelType w:val="hybridMultilevel"/>
    <w:tmpl w:val="4D4E32AA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2" w15:restartNumberingAfterBreak="0">
    <w:nsid w:val="11EE7A05"/>
    <w:multiLevelType w:val="hybridMultilevel"/>
    <w:tmpl w:val="ADEA61CA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2D4D23C9"/>
    <w:multiLevelType w:val="hybridMultilevel"/>
    <w:tmpl w:val="3CC6E7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177E97"/>
    <w:multiLevelType w:val="hybridMultilevel"/>
    <w:tmpl w:val="9280D23C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5" w15:restartNumberingAfterBreak="0">
    <w:nsid w:val="48AF1969"/>
    <w:multiLevelType w:val="hybridMultilevel"/>
    <w:tmpl w:val="06D2092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6" w15:restartNumberingAfterBreak="0">
    <w:nsid w:val="506E44D0"/>
    <w:multiLevelType w:val="hybridMultilevel"/>
    <w:tmpl w:val="493CCF7E"/>
    <w:lvl w:ilvl="0" w:tplc="B20AC1CC">
      <w:numFmt w:val="bullet"/>
      <w:lvlText w:val="•"/>
      <w:lvlJc w:val="left"/>
      <w:pPr>
        <w:ind w:left="927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7" w15:restartNumberingAfterBreak="0">
    <w:nsid w:val="52583FDF"/>
    <w:multiLevelType w:val="hybridMultilevel"/>
    <w:tmpl w:val="250CC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BD55DC"/>
    <w:multiLevelType w:val="hybridMultilevel"/>
    <w:tmpl w:val="22962A5A"/>
    <w:lvl w:ilvl="0" w:tplc="3448287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7F844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ACA51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6E233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6DEB2D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1BA89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2C910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9E2F7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1FC7F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600F685B"/>
    <w:multiLevelType w:val="hybridMultilevel"/>
    <w:tmpl w:val="5AB425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22732D"/>
    <w:multiLevelType w:val="hybridMultilevel"/>
    <w:tmpl w:val="883CCC4E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1" w15:restartNumberingAfterBreak="0">
    <w:nsid w:val="71673BF3"/>
    <w:multiLevelType w:val="hybridMultilevel"/>
    <w:tmpl w:val="246832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86229DF"/>
    <w:multiLevelType w:val="hybridMultilevel"/>
    <w:tmpl w:val="FB0459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3476E4"/>
    <w:multiLevelType w:val="hybridMultilevel"/>
    <w:tmpl w:val="B2E47764"/>
    <w:lvl w:ilvl="0" w:tplc="40090001">
      <w:start w:val="1"/>
      <w:numFmt w:val="bullet"/>
      <w:lvlText w:val=""/>
      <w:lvlJc w:val="left"/>
      <w:pPr>
        <w:ind w:left="10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</w:abstractNum>
  <w:abstractNum w:abstractNumId="14" w15:restartNumberingAfterBreak="0">
    <w:nsid w:val="7C691886"/>
    <w:multiLevelType w:val="multilevel"/>
    <w:tmpl w:val="7C691886"/>
    <w:lvl w:ilvl="0">
      <w:start w:val="10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FE76D4"/>
    <w:multiLevelType w:val="hybridMultilevel"/>
    <w:tmpl w:val="F28A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2"/>
  </w:num>
  <w:num w:numId="3">
    <w:abstractNumId w:val="1"/>
  </w:num>
  <w:num w:numId="4">
    <w:abstractNumId w:val="13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6"/>
  </w:num>
  <w:num w:numId="10">
    <w:abstractNumId w:val="2"/>
  </w:num>
  <w:num w:numId="11">
    <w:abstractNumId w:val="7"/>
  </w:num>
  <w:num w:numId="12">
    <w:abstractNumId w:val="8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5"/>
  </w:num>
  <w:num w:numId="15">
    <w:abstractNumId w:val="14"/>
  </w:num>
  <w:num w:numId="1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attachedTemplate r:id="rId1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tTS0NDUxNjY0NzNW0lEKTi0uzszPAykwMqgFAJuL9xctAAAA"/>
  </w:docVars>
  <w:rsids>
    <w:rsidRoot w:val="00D00E58"/>
    <w:rsid w:val="000005DA"/>
    <w:rsid w:val="00000B47"/>
    <w:rsid w:val="000302B3"/>
    <w:rsid w:val="00036D41"/>
    <w:rsid w:val="00071CDB"/>
    <w:rsid w:val="00073784"/>
    <w:rsid w:val="000B0E8E"/>
    <w:rsid w:val="000B21D0"/>
    <w:rsid w:val="000B41EE"/>
    <w:rsid w:val="000D04E0"/>
    <w:rsid w:val="000D1CC0"/>
    <w:rsid w:val="000E4453"/>
    <w:rsid w:val="000E4E09"/>
    <w:rsid w:val="000F7467"/>
    <w:rsid w:val="00104094"/>
    <w:rsid w:val="0011252A"/>
    <w:rsid w:val="0012413E"/>
    <w:rsid w:val="0015775F"/>
    <w:rsid w:val="001634D8"/>
    <w:rsid w:val="001A11AD"/>
    <w:rsid w:val="001A77AA"/>
    <w:rsid w:val="001C3949"/>
    <w:rsid w:val="001C4222"/>
    <w:rsid w:val="001C6CE2"/>
    <w:rsid w:val="001D6FDA"/>
    <w:rsid w:val="001F67B5"/>
    <w:rsid w:val="00204E48"/>
    <w:rsid w:val="002204A0"/>
    <w:rsid w:val="002302ED"/>
    <w:rsid w:val="0023368B"/>
    <w:rsid w:val="002360AD"/>
    <w:rsid w:val="002C0433"/>
    <w:rsid w:val="002C43D1"/>
    <w:rsid w:val="002C7E39"/>
    <w:rsid w:val="002F0DD8"/>
    <w:rsid w:val="00311B58"/>
    <w:rsid w:val="00312503"/>
    <w:rsid w:val="00332D01"/>
    <w:rsid w:val="00337388"/>
    <w:rsid w:val="00341B1F"/>
    <w:rsid w:val="00343350"/>
    <w:rsid w:val="0034799A"/>
    <w:rsid w:val="003500F3"/>
    <w:rsid w:val="00357764"/>
    <w:rsid w:val="00361AE2"/>
    <w:rsid w:val="00374420"/>
    <w:rsid w:val="003807C3"/>
    <w:rsid w:val="00390810"/>
    <w:rsid w:val="00391E8A"/>
    <w:rsid w:val="00395E09"/>
    <w:rsid w:val="003B0F21"/>
    <w:rsid w:val="003B514F"/>
    <w:rsid w:val="003B5A06"/>
    <w:rsid w:val="003C184F"/>
    <w:rsid w:val="003D07BC"/>
    <w:rsid w:val="003D0C57"/>
    <w:rsid w:val="003E7EF7"/>
    <w:rsid w:val="003F091E"/>
    <w:rsid w:val="003F3A7F"/>
    <w:rsid w:val="0040165E"/>
    <w:rsid w:val="00423AEA"/>
    <w:rsid w:val="00441801"/>
    <w:rsid w:val="0045319B"/>
    <w:rsid w:val="00455D8B"/>
    <w:rsid w:val="00456744"/>
    <w:rsid w:val="00462248"/>
    <w:rsid w:val="004651A8"/>
    <w:rsid w:val="00472BA6"/>
    <w:rsid w:val="0048783E"/>
    <w:rsid w:val="004A1C34"/>
    <w:rsid w:val="004B6A71"/>
    <w:rsid w:val="004C435A"/>
    <w:rsid w:val="004C536C"/>
    <w:rsid w:val="004C7E0C"/>
    <w:rsid w:val="004D18C6"/>
    <w:rsid w:val="004E1016"/>
    <w:rsid w:val="004E3685"/>
    <w:rsid w:val="004E50B9"/>
    <w:rsid w:val="00502058"/>
    <w:rsid w:val="00505459"/>
    <w:rsid w:val="00507E1F"/>
    <w:rsid w:val="0052575B"/>
    <w:rsid w:val="00527F92"/>
    <w:rsid w:val="00535BB0"/>
    <w:rsid w:val="005456B1"/>
    <w:rsid w:val="00557566"/>
    <w:rsid w:val="005627D2"/>
    <w:rsid w:val="00567C0D"/>
    <w:rsid w:val="00571928"/>
    <w:rsid w:val="00571AB1"/>
    <w:rsid w:val="00590B48"/>
    <w:rsid w:val="00595E18"/>
    <w:rsid w:val="005B1917"/>
    <w:rsid w:val="005C393D"/>
    <w:rsid w:val="005D217B"/>
    <w:rsid w:val="005D5B50"/>
    <w:rsid w:val="005F37F0"/>
    <w:rsid w:val="00620067"/>
    <w:rsid w:val="00621046"/>
    <w:rsid w:val="00631F04"/>
    <w:rsid w:val="00632210"/>
    <w:rsid w:val="006439D1"/>
    <w:rsid w:val="00654C59"/>
    <w:rsid w:val="006575D5"/>
    <w:rsid w:val="00664515"/>
    <w:rsid w:val="0066682D"/>
    <w:rsid w:val="006819FD"/>
    <w:rsid w:val="00690097"/>
    <w:rsid w:val="006B0063"/>
    <w:rsid w:val="006B02B1"/>
    <w:rsid w:val="006B248B"/>
    <w:rsid w:val="006B3C55"/>
    <w:rsid w:val="006B6BC9"/>
    <w:rsid w:val="006C583E"/>
    <w:rsid w:val="006D2F66"/>
    <w:rsid w:val="006D6D8F"/>
    <w:rsid w:val="006E21E3"/>
    <w:rsid w:val="006F1A4D"/>
    <w:rsid w:val="006F1DA8"/>
    <w:rsid w:val="00702E44"/>
    <w:rsid w:val="007078C1"/>
    <w:rsid w:val="00720392"/>
    <w:rsid w:val="00723BBC"/>
    <w:rsid w:val="00731451"/>
    <w:rsid w:val="007505DD"/>
    <w:rsid w:val="00756045"/>
    <w:rsid w:val="00757768"/>
    <w:rsid w:val="007939B7"/>
    <w:rsid w:val="007A5247"/>
    <w:rsid w:val="007C14D2"/>
    <w:rsid w:val="007C2ADF"/>
    <w:rsid w:val="007D297F"/>
    <w:rsid w:val="007D5F6F"/>
    <w:rsid w:val="007F4176"/>
    <w:rsid w:val="007F53AA"/>
    <w:rsid w:val="007F69E1"/>
    <w:rsid w:val="00811EDD"/>
    <w:rsid w:val="0081465A"/>
    <w:rsid w:val="008512FB"/>
    <w:rsid w:val="00853D88"/>
    <w:rsid w:val="00855F31"/>
    <w:rsid w:val="00862272"/>
    <w:rsid w:val="008644CB"/>
    <w:rsid w:val="00865C8D"/>
    <w:rsid w:val="0089231A"/>
    <w:rsid w:val="00896A20"/>
    <w:rsid w:val="008A6C02"/>
    <w:rsid w:val="008C6F9F"/>
    <w:rsid w:val="008F3735"/>
    <w:rsid w:val="009070EF"/>
    <w:rsid w:val="00933B46"/>
    <w:rsid w:val="00942CAA"/>
    <w:rsid w:val="009540C8"/>
    <w:rsid w:val="009635E9"/>
    <w:rsid w:val="00964F15"/>
    <w:rsid w:val="00964F95"/>
    <w:rsid w:val="00983FE0"/>
    <w:rsid w:val="00994A28"/>
    <w:rsid w:val="009977F7"/>
    <w:rsid w:val="009B6652"/>
    <w:rsid w:val="009C1DE9"/>
    <w:rsid w:val="009C5770"/>
    <w:rsid w:val="009D0489"/>
    <w:rsid w:val="009D1184"/>
    <w:rsid w:val="009D28C7"/>
    <w:rsid w:val="009D5F7A"/>
    <w:rsid w:val="009E4B50"/>
    <w:rsid w:val="009F115D"/>
    <w:rsid w:val="009F222F"/>
    <w:rsid w:val="009F34E0"/>
    <w:rsid w:val="009F3C93"/>
    <w:rsid w:val="00A12F66"/>
    <w:rsid w:val="00A13715"/>
    <w:rsid w:val="00A23DDA"/>
    <w:rsid w:val="00A24C56"/>
    <w:rsid w:val="00A27191"/>
    <w:rsid w:val="00A315F0"/>
    <w:rsid w:val="00A3209A"/>
    <w:rsid w:val="00A47280"/>
    <w:rsid w:val="00A60332"/>
    <w:rsid w:val="00A610C4"/>
    <w:rsid w:val="00A74A37"/>
    <w:rsid w:val="00A75530"/>
    <w:rsid w:val="00A93A00"/>
    <w:rsid w:val="00AA0572"/>
    <w:rsid w:val="00AA1869"/>
    <w:rsid w:val="00AC6DE1"/>
    <w:rsid w:val="00AD5DEE"/>
    <w:rsid w:val="00AD71BB"/>
    <w:rsid w:val="00AE2DD5"/>
    <w:rsid w:val="00AF15AD"/>
    <w:rsid w:val="00B11F7F"/>
    <w:rsid w:val="00B1583A"/>
    <w:rsid w:val="00B26C15"/>
    <w:rsid w:val="00B3506E"/>
    <w:rsid w:val="00B55861"/>
    <w:rsid w:val="00B643ED"/>
    <w:rsid w:val="00B81181"/>
    <w:rsid w:val="00B83D40"/>
    <w:rsid w:val="00B90378"/>
    <w:rsid w:val="00B93625"/>
    <w:rsid w:val="00B95D98"/>
    <w:rsid w:val="00BC0CDE"/>
    <w:rsid w:val="00BD2E7F"/>
    <w:rsid w:val="00BD355E"/>
    <w:rsid w:val="00BD4F5E"/>
    <w:rsid w:val="00BE2B74"/>
    <w:rsid w:val="00BE4D2E"/>
    <w:rsid w:val="00BE787D"/>
    <w:rsid w:val="00C03C08"/>
    <w:rsid w:val="00C04D30"/>
    <w:rsid w:val="00C17041"/>
    <w:rsid w:val="00C201EC"/>
    <w:rsid w:val="00C33770"/>
    <w:rsid w:val="00C47C07"/>
    <w:rsid w:val="00C5255F"/>
    <w:rsid w:val="00C566BC"/>
    <w:rsid w:val="00C60DC2"/>
    <w:rsid w:val="00C63AE2"/>
    <w:rsid w:val="00C74CAD"/>
    <w:rsid w:val="00C74D64"/>
    <w:rsid w:val="00C762AE"/>
    <w:rsid w:val="00C806FB"/>
    <w:rsid w:val="00C91E5D"/>
    <w:rsid w:val="00C937D6"/>
    <w:rsid w:val="00CB07B7"/>
    <w:rsid w:val="00CB2231"/>
    <w:rsid w:val="00CB590C"/>
    <w:rsid w:val="00CC4E89"/>
    <w:rsid w:val="00CD4D05"/>
    <w:rsid w:val="00CE2847"/>
    <w:rsid w:val="00CF0194"/>
    <w:rsid w:val="00D00E58"/>
    <w:rsid w:val="00D06655"/>
    <w:rsid w:val="00D10F79"/>
    <w:rsid w:val="00D23A56"/>
    <w:rsid w:val="00D26CB0"/>
    <w:rsid w:val="00D40085"/>
    <w:rsid w:val="00D41527"/>
    <w:rsid w:val="00D4165C"/>
    <w:rsid w:val="00D541A5"/>
    <w:rsid w:val="00D56B98"/>
    <w:rsid w:val="00D73A1D"/>
    <w:rsid w:val="00D926C4"/>
    <w:rsid w:val="00DA176E"/>
    <w:rsid w:val="00DB3B8B"/>
    <w:rsid w:val="00DD15F8"/>
    <w:rsid w:val="00DD3915"/>
    <w:rsid w:val="00DE0BD4"/>
    <w:rsid w:val="00DE2A0B"/>
    <w:rsid w:val="00E01DA6"/>
    <w:rsid w:val="00E22EFE"/>
    <w:rsid w:val="00E3338A"/>
    <w:rsid w:val="00E33ACD"/>
    <w:rsid w:val="00E510D6"/>
    <w:rsid w:val="00E61745"/>
    <w:rsid w:val="00E63E3C"/>
    <w:rsid w:val="00E65114"/>
    <w:rsid w:val="00E90882"/>
    <w:rsid w:val="00EA0C2F"/>
    <w:rsid w:val="00EA24D2"/>
    <w:rsid w:val="00EA2D2D"/>
    <w:rsid w:val="00EA40F8"/>
    <w:rsid w:val="00EC0B72"/>
    <w:rsid w:val="00ED2572"/>
    <w:rsid w:val="00ED5395"/>
    <w:rsid w:val="00EE5AF8"/>
    <w:rsid w:val="00EE5AFD"/>
    <w:rsid w:val="00EF43F6"/>
    <w:rsid w:val="00EF63C1"/>
    <w:rsid w:val="00F00F00"/>
    <w:rsid w:val="00F039A6"/>
    <w:rsid w:val="00F116E6"/>
    <w:rsid w:val="00F175F5"/>
    <w:rsid w:val="00F255F5"/>
    <w:rsid w:val="00F425AC"/>
    <w:rsid w:val="00F56C53"/>
    <w:rsid w:val="00F62389"/>
    <w:rsid w:val="00F85F89"/>
    <w:rsid w:val="00F9751C"/>
    <w:rsid w:val="00FB3A3A"/>
    <w:rsid w:val="00FC2A3F"/>
    <w:rsid w:val="00FC6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9C0321"/>
  <w15:chartTrackingRefBased/>
  <w15:docId w15:val="{5A915CED-5E7F-4D1F-AE5E-FC7D160C5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489"/>
    <w:pPr>
      <w:jc w:val="left"/>
    </w:pPr>
    <w:rPr>
      <w:rFonts w:ascii="Arial" w:eastAsia="Times New Roman" w:hAnsi="Arial" w:cs="Arial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4D64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E2A0B"/>
    <w:pPr>
      <w:ind w:left="720"/>
      <w:contextualSpacing/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361AE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1A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D4D05"/>
  </w:style>
  <w:style w:type="paragraph" w:styleId="Footer">
    <w:name w:val="footer"/>
    <w:basedOn w:val="Normal"/>
    <w:link w:val="FooterChar"/>
    <w:uiPriority w:val="99"/>
    <w:unhideWhenUsed/>
    <w:rsid w:val="00CD4D05"/>
    <w:pPr>
      <w:tabs>
        <w:tab w:val="center" w:pos="4680"/>
        <w:tab w:val="right" w:pos="9360"/>
      </w:tabs>
      <w:jc w:val="center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D4D05"/>
  </w:style>
  <w:style w:type="paragraph" w:styleId="Title">
    <w:name w:val="Title"/>
    <w:basedOn w:val="Normal"/>
    <w:link w:val="TitleChar"/>
    <w:qFormat/>
    <w:rsid w:val="001C3949"/>
    <w:pPr>
      <w:jc w:val="center"/>
    </w:pPr>
    <w:rPr>
      <w:i/>
      <w:iCs/>
      <w:sz w:val="22"/>
    </w:rPr>
  </w:style>
  <w:style w:type="character" w:customStyle="1" w:styleId="TitleChar">
    <w:name w:val="Title Char"/>
    <w:basedOn w:val="DefaultParagraphFont"/>
    <w:link w:val="Title"/>
    <w:rsid w:val="001C3949"/>
    <w:rPr>
      <w:rFonts w:ascii="Arial" w:eastAsia="Times New Roman" w:hAnsi="Arial" w:cs="Arial"/>
      <w:i/>
      <w:iCs/>
      <w:szCs w:val="24"/>
    </w:rPr>
  </w:style>
  <w:style w:type="paragraph" w:styleId="BodyText">
    <w:name w:val="Body Text"/>
    <w:basedOn w:val="Normal"/>
    <w:link w:val="BodyTextChar"/>
    <w:rsid w:val="001C3949"/>
    <w:pPr>
      <w:jc w:val="both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1C3949"/>
    <w:rPr>
      <w:rFonts w:ascii="Arial" w:eastAsia="Times New Roman" w:hAnsi="Arial" w:cs="Arial"/>
      <w:szCs w:val="24"/>
    </w:rPr>
  </w:style>
  <w:style w:type="table" w:styleId="TableGrid">
    <w:name w:val="Table Grid"/>
    <w:basedOn w:val="TableNormal"/>
    <w:uiPriority w:val="39"/>
    <w:rsid w:val="001C3949"/>
    <w:pPr>
      <w:jc w:val="left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GridTable7Colorful">
    <w:name w:val="Grid Table 7 Colorful"/>
    <w:basedOn w:val="TableNormal"/>
    <w:uiPriority w:val="52"/>
    <w:rsid w:val="00690097"/>
    <w:pPr>
      <w:jc w:val="left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0B0E8E"/>
  </w:style>
  <w:style w:type="character" w:customStyle="1" w:styleId="Heading1Char">
    <w:name w:val="Heading 1 Char"/>
    <w:basedOn w:val="DefaultParagraphFont"/>
    <w:link w:val="Heading1"/>
    <w:uiPriority w:val="9"/>
    <w:rsid w:val="00C74D6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544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34%20DMF%20HIV%204%20th%20Gen%20RAPID%20Test\2%20QMS%20FOR%20MFG%20LICENCE%20HIV%204%20th%20GEN%20RAPID\09_Q%20LIne%20Letter%20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791906-8F8E-41FC-B43C-C4124A4939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09_Q LIne Letter Head</Template>
  <TotalTime>164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Gupteshwar Gupta</dc:creator>
  <cp:keywords/>
  <dc:description/>
  <cp:lastModifiedBy>Aryan Karki</cp:lastModifiedBy>
  <cp:revision>26</cp:revision>
  <cp:lastPrinted>2021-09-07T12:44:00Z</cp:lastPrinted>
  <dcterms:created xsi:type="dcterms:W3CDTF">2023-07-15T04:55:00Z</dcterms:created>
  <dcterms:modified xsi:type="dcterms:W3CDTF">2026-08-05T06:44:00Z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746584178</vt:i4>
  </property>
</Properties>
</file>