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373FA" w14:textId="30BAD123" w:rsidR="00341F4F" w:rsidRPr="00341F4F" w:rsidRDefault="00341F4F" w:rsidP="00341F4F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  <w:r w:rsidRPr="00341F4F">
        <w:rPr>
          <w:rFonts w:ascii="Times New Roman" w:eastAsia="Calibri" w:hAnsi="Times New Roman" w:cs="Times New Roman"/>
          <w:b/>
          <w:sz w:val="28"/>
          <w:szCs w:val="28"/>
          <w:lang w:val="en-IN"/>
        </w:rPr>
        <w:t>List of Qualified Personnel with Qualification, Experience and Responsibilities</w:t>
      </w:r>
    </w:p>
    <w:p w14:paraId="78E28CD0" w14:textId="77777777" w:rsidR="00341F4F" w:rsidRDefault="00341F4F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tbl>
      <w:tblPr>
        <w:tblStyle w:val="TableGrid2"/>
        <w:tblW w:w="9919" w:type="dxa"/>
        <w:tblLook w:val="04A0" w:firstRow="1" w:lastRow="0" w:firstColumn="1" w:lastColumn="0" w:noHBand="0" w:noVBand="1"/>
      </w:tblPr>
      <w:tblGrid>
        <w:gridCol w:w="2972"/>
        <w:gridCol w:w="3261"/>
        <w:gridCol w:w="1554"/>
        <w:gridCol w:w="2132"/>
      </w:tblGrid>
      <w:tr w:rsidR="00341F4F" w:rsidRPr="00341F4F" w14:paraId="7B62639B" w14:textId="77777777" w:rsidTr="00D53AEA">
        <w:tc>
          <w:tcPr>
            <w:tcW w:w="2972" w:type="dxa"/>
          </w:tcPr>
          <w:p w14:paraId="0879C9E5" w14:textId="77777777" w:rsidR="00341F4F" w:rsidRPr="00341F4F" w:rsidRDefault="00341F4F" w:rsidP="00341F4F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Key Person</w:t>
            </w:r>
          </w:p>
        </w:tc>
        <w:tc>
          <w:tcPr>
            <w:tcW w:w="3261" w:type="dxa"/>
          </w:tcPr>
          <w:p w14:paraId="43430984" w14:textId="77777777" w:rsidR="00341F4F" w:rsidRPr="00341F4F" w:rsidRDefault="00341F4F" w:rsidP="00341F4F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Qualification</w:t>
            </w:r>
          </w:p>
        </w:tc>
        <w:tc>
          <w:tcPr>
            <w:tcW w:w="1554" w:type="dxa"/>
          </w:tcPr>
          <w:p w14:paraId="7DD0F70C" w14:textId="77777777" w:rsidR="00341F4F" w:rsidRPr="00341F4F" w:rsidRDefault="00341F4F" w:rsidP="00341F4F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Experience</w:t>
            </w:r>
          </w:p>
        </w:tc>
        <w:tc>
          <w:tcPr>
            <w:tcW w:w="2132" w:type="dxa"/>
          </w:tcPr>
          <w:p w14:paraId="54A28F5A" w14:textId="77777777" w:rsidR="00341F4F" w:rsidRPr="00341F4F" w:rsidRDefault="00341F4F" w:rsidP="00341F4F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Responsibilities</w:t>
            </w:r>
          </w:p>
        </w:tc>
      </w:tr>
      <w:tr w:rsidR="00341F4F" w:rsidRPr="00341F4F" w14:paraId="3E5809E2" w14:textId="77777777" w:rsidTr="00D53AEA">
        <w:tc>
          <w:tcPr>
            <w:tcW w:w="2972" w:type="dxa"/>
            <w:vAlign w:val="center"/>
          </w:tcPr>
          <w:p w14:paraId="08943171" w14:textId="77777777" w:rsidR="00341F4F" w:rsidRPr="00341F4F" w:rsidRDefault="00341F4F" w:rsidP="00341F4F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Factory Manager</w:t>
            </w:r>
          </w:p>
          <w:p w14:paraId="3839608B" w14:textId="77777777" w:rsidR="00341F4F" w:rsidRPr="00341F4F" w:rsidRDefault="00341F4F" w:rsidP="00341F4F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0C397995" w14:textId="658B954D" w:rsidR="00341F4F" w:rsidRPr="00341F4F" w:rsidRDefault="00F11BBE" w:rsidP="00341F4F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factoryManager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13FA0EBE" w14:textId="77777777" w:rsidR="00341F4F" w:rsidRPr="00341F4F" w:rsidRDefault="00341F4F" w:rsidP="00341F4F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</w:tc>
        <w:tc>
          <w:tcPr>
            <w:tcW w:w="3261" w:type="dxa"/>
            <w:vAlign w:val="center"/>
          </w:tcPr>
          <w:p w14:paraId="51CF6B1D" w14:textId="09D27276" w:rsidR="00341F4F" w:rsidRPr="00341F4F" w:rsidRDefault="006478E1" w:rsidP="00341F4F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5C984DC0" w14:textId="565AD757" w:rsidR="00341F4F" w:rsidRPr="00341F4F" w:rsidRDefault="006478E1" w:rsidP="00341F4F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59EB98F6" w14:textId="6A817150" w:rsidR="00341F4F" w:rsidRPr="00341F4F" w:rsidRDefault="006478E1" w:rsidP="00341F4F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7FC2B75A" w14:textId="77777777" w:rsidTr="00D53AEA">
        <w:tc>
          <w:tcPr>
            <w:tcW w:w="2972" w:type="dxa"/>
            <w:vAlign w:val="center"/>
          </w:tcPr>
          <w:p w14:paraId="527FE7E3" w14:textId="4EDF8708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br/>
            </w: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qualityControlStaff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0FEFBF91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  <w:p w14:paraId="7B94D7D1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sz w:val="24"/>
              </w:rPr>
              <w:t xml:space="preserve">Competent Technical Staff- </w:t>
            </w: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Quality Control</w:t>
            </w:r>
          </w:p>
          <w:p w14:paraId="18286B55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</w:tc>
        <w:tc>
          <w:tcPr>
            <w:tcW w:w="3261" w:type="dxa"/>
            <w:vAlign w:val="center"/>
          </w:tcPr>
          <w:p w14:paraId="1573A93A" w14:textId="4F6BCC3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3517B233" w14:textId="17E8A121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75880F5F" w14:textId="084B9220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00D3544D" w14:textId="77777777" w:rsidTr="00D53AEA">
        <w:tc>
          <w:tcPr>
            <w:tcW w:w="2972" w:type="dxa"/>
            <w:vAlign w:val="center"/>
          </w:tcPr>
          <w:p w14:paraId="6C010409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7E04AF59" w14:textId="642ED17C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productionStaff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14C7E0B2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5303CDC7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sz w:val="24"/>
              </w:rPr>
              <w:t xml:space="preserve">Competent Technical Staff- </w:t>
            </w: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Production</w:t>
            </w:r>
          </w:p>
          <w:p w14:paraId="53FA1F36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</w:tc>
        <w:tc>
          <w:tcPr>
            <w:tcW w:w="3261" w:type="dxa"/>
            <w:vAlign w:val="center"/>
          </w:tcPr>
          <w:p w14:paraId="158BC540" w14:textId="77417D0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04AEFC5E" w14:textId="6E39DD4D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28708CB9" w14:textId="24739F61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490B5A00" w14:textId="77777777" w:rsidTr="00D53AEA">
        <w:tc>
          <w:tcPr>
            <w:tcW w:w="2972" w:type="dxa"/>
            <w:vAlign w:val="center"/>
          </w:tcPr>
          <w:p w14:paraId="4AD4246B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productionStaff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6294EE54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0687F9EA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sz w:val="24"/>
              </w:rPr>
              <w:t xml:space="preserve">Competent Technical Staff- </w:t>
            </w: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Production</w:t>
            </w:r>
          </w:p>
          <w:p w14:paraId="298B40FA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</w:tc>
        <w:tc>
          <w:tcPr>
            <w:tcW w:w="3261" w:type="dxa"/>
            <w:vAlign w:val="center"/>
          </w:tcPr>
          <w:p w14:paraId="65D18F4C" w14:textId="79808763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1AA774CE" w14:textId="123787C6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23FD5750" w14:textId="6BDBBEF6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7BCD09C5" w14:textId="77777777" w:rsidTr="00D53AEA">
        <w:tc>
          <w:tcPr>
            <w:tcW w:w="2972" w:type="dxa"/>
            <w:vAlign w:val="center"/>
          </w:tcPr>
          <w:p w14:paraId="538885D8" w14:textId="6BD6FFF6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assistantManager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37839320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sz w:val="24"/>
              </w:rPr>
              <w:t>Asst. Manager</w:t>
            </w:r>
          </w:p>
          <w:p w14:paraId="4DAFFC6E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Product Development</w:t>
            </w:r>
          </w:p>
        </w:tc>
        <w:tc>
          <w:tcPr>
            <w:tcW w:w="3261" w:type="dxa"/>
            <w:vAlign w:val="center"/>
          </w:tcPr>
          <w:p w14:paraId="7373DE93" w14:textId="3EE501B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4A0133C1" w14:textId="6082AA4B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39F15EC2" w14:textId="48EE1AF5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25424C6A" w14:textId="77777777" w:rsidTr="00D53AEA">
        <w:tc>
          <w:tcPr>
            <w:tcW w:w="2972" w:type="dxa"/>
            <w:vAlign w:val="center"/>
          </w:tcPr>
          <w:p w14:paraId="6EC6B3F6" w14:textId="006F1A32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assistantSeniorManager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147193F0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sz w:val="24"/>
              </w:rPr>
              <w:t>Asst. Senior Manager</w:t>
            </w:r>
          </w:p>
          <w:p w14:paraId="64452811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Product Development</w:t>
            </w:r>
          </w:p>
        </w:tc>
        <w:tc>
          <w:tcPr>
            <w:tcW w:w="3261" w:type="dxa"/>
            <w:vAlign w:val="center"/>
          </w:tcPr>
          <w:p w14:paraId="5A2D9AA8" w14:textId="50420548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2293108D" w14:textId="3AE7016B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7EEEABD0" w14:textId="431DFE84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6900962A" w14:textId="77777777" w:rsidTr="00D53AEA">
        <w:tc>
          <w:tcPr>
            <w:tcW w:w="2972" w:type="dxa"/>
            <w:vAlign w:val="center"/>
          </w:tcPr>
          <w:p w14:paraId="7B7A501A" w14:textId="09BCE7B4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qcChemist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1E5FEE3B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Q C Chemist</w:t>
            </w:r>
          </w:p>
          <w:p w14:paraId="61431FC7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</w:tc>
        <w:tc>
          <w:tcPr>
            <w:tcW w:w="3261" w:type="dxa"/>
            <w:vAlign w:val="center"/>
          </w:tcPr>
          <w:p w14:paraId="5F45B3C4" w14:textId="2779BE13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100E5BB2" w14:textId="028C0CD2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11E067F3" w14:textId="2C4D6031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1947760A" w14:textId="77777777" w:rsidTr="00D53AEA">
        <w:tc>
          <w:tcPr>
            <w:tcW w:w="2972" w:type="dxa"/>
            <w:vAlign w:val="center"/>
          </w:tcPr>
          <w:p w14:paraId="568DAEA2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50AE54D0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qcChemist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5F75C3AA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Q C Chemist</w:t>
            </w:r>
          </w:p>
          <w:p w14:paraId="43E03251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</w:tc>
        <w:tc>
          <w:tcPr>
            <w:tcW w:w="3261" w:type="dxa"/>
            <w:vAlign w:val="center"/>
          </w:tcPr>
          <w:p w14:paraId="43C48EBE" w14:textId="0F9F4918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5DD14B9D" w14:textId="7C9829B8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0229D11A" w14:textId="6BB8D1AF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69F3C191" w14:textId="77777777" w:rsidTr="00D53AEA">
        <w:tc>
          <w:tcPr>
            <w:tcW w:w="2972" w:type="dxa"/>
            <w:vAlign w:val="center"/>
          </w:tcPr>
          <w:p w14:paraId="2D077794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qcChemist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31A0555B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QC Chemist</w:t>
            </w:r>
          </w:p>
        </w:tc>
        <w:tc>
          <w:tcPr>
            <w:tcW w:w="3261" w:type="dxa"/>
            <w:vAlign w:val="center"/>
          </w:tcPr>
          <w:p w14:paraId="6EF74684" w14:textId="142FE4C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1F593A94" w14:textId="357DCEF6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3D2906B9" w14:textId="06B6FFA6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7B52778D" w14:textId="77777777" w:rsidTr="00D53AEA">
        <w:tc>
          <w:tcPr>
            <w:tcW w:w="2972" w:type="dxa"/>
            <w:vAlign w:val="center"/>
          </w:tcPr>
          <w:p w14:paraId="2E3124BD" w14:textId="233D600A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bookmarkStart w:id="0" w:name="_Hlk158991763"/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productionExecutive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2E5B3257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Production Executive</w:t>
            </w:r>
          </w:p>
        </w:tc>
        <w:tc>
          <w:tcPr>
            <w:tcW w:w="3261" w:type="dxa"/>
            <w:vAlign w:val="center"/>
          </w:tcPr>
          <w:p w14:paraId="4F9C840A" w14:textId="6590B674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428247C7" w14:textId="4F4E2224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2EB54630" w14:textId="741A20AE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bookmarkEnd w:id="0"/>
      <w:tr w:rsidR="006478E1" w:rsidRPr="00341F4F" w14:paraId="01C5E79E" w14:textId="77777777" w:rsidTr="00D53AEA">
        <w:tc>
          <w:tcPr>
            <w:tcW w:w="2972" w:type="dxa"/>
            <w:vAlign w:val="center"/>
          </w:tcPr>
          <w:p w14:paraId="0C3D4BAD" w14:textId="5CCD32F2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qcExecutive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79ACDAA1" w14:textId="2C8F2681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QC</w:t>
            </w: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 xml:space="preserve"> Executive</w:t>
            </w:r>
          </w:p>
        </w:tc>
        <w:tc>
          <w:tcPr>
            <w:tcW w:w="3261" w:type="dxa"/>
            <w:vAlign w:val="center"/>
          </w:tcPr>
          <w:p w14:paraId="774C5D54" w14:textId="4CCB7F21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47A54FAF" w14:textId="14E0A421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2BEEC345" w14:textId="3D179A3C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779EC2E7" w14:textId="77777777" w:rsidTr="00D53AEA">
        <w:tc>
          <w:tcPr>
            <w:tcW w:w="2972" w:type="dxa"/>
            <w:vAlign w:val="center"/>
          </w:tcPr>
          <w:p w14:paraId="25C14D71" w14:textId="398E0F6F" w:rsidR="006478E1" w:rsidRPr="00D00E14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qcChemist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03C4AD37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</w:rPr>
            </w:pPr>
            <w:r w:rsidRPr="00D00E14">
              <w:rPr>
                <w:rFonts w:ascii="Times New Roman" w:eastAsia="Calibri" w:hAnsi="Times New Roman" w:cs="Times New Roman"/>
                <w:b/>
                <w:sz w:val="24"/>
              </w:rPr>
              <w:t>QC Chemist</w:t>
            </w:r>
          </w:p>
        </w:tc>
        <w:tc>
          <w:tcPr>
            <w:tcW w:w="3261" w:type="dxa"/>
            <w:vAlign w:val="center"/>
          </w:tcPr>
          <w:p w14:paraId="47A7F311" w14:textId="403527AB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1124AD18" w14:textId="632BD175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471123FF" w14:textId="7F6A95FD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562F3F02" w14:textId="77777777" w:rsidTr="00D53AEA">
        <w:tc>
          <w:tcPr>
            <w:tcW w:w="2972" w:type="dxa"/>
            <w:vAlign w:val="center"/>
          </w:tcPr>
          <w:p w14:paraId="20A80CE2" w14:textId="35D43319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storeIncharge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  <w:p w14:paraId="6A030268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lastRenderedPageBreak/>
              <w:t>Store In-Charge</w:t>
            </w:r>
          </w:p>
        </w:tc>
        <w:tc>
          <w:tcPr>
            <w:tcW w:w="3261" w:type="dxa"/>
            <w:vAlign w:val="center"/>
          </w:tcPr>
          <w:p w14:paraId="1080347D" w14:textId="43A2A139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lastRenderedPageBreak/>
              <w:t>{qualification}</w:t>
            </w:r>
          </w:p>
        </w:tc>
        <w:tc>
          <w:tcPr>
            <w:tcW w:w="1554" w:type="dxa"/>
            <w:vAlign w:val="center"/>
          </w:tcPr>
          <w:p w14:paraId="216A57AF" w14:textId="48C5CDBF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6978B11B" w14:textId="5E48FA5F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5112BE63" w14:textId="77777777" w:rsidTr="00D53AEA">
        <w:tc>
          <w:tcPr>
            <w:tcW w:w="2972" w:type="dxa"/>
            <w:vAlign w:val="center"/>
          </w:tcPr>
          <w:p w14:paraId="6D9126A3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Production Supervisor</w:t>
            </w:r>
          </w:p>
          <w:p w14:paraId="74841F2B" w14:textId="2D457018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</w:rPr>
              <w:t>productionSupervisor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</w:rPr>
              <w:t>}</w:t>
            </w:r>
          </w:p>
        </w:tc>
        <w:tc>
          <w:tcPr>
            <w:tcW w:w="3261" w:type="dxa"/>
            <w:vAlign w:val="center"/>
          </w:tcPr>
          <w:p w14:paraId="0BAC9A74" w14:textId="329CB369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77AE01EB" w14:textId="5C964CD9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698C93E6" w14:textId="5812AE23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  <w:tr w:rsidR="006478E1" w:rsidRPr="00341F4F" w14:paraId="0B6E2678" w14:textId="77777777" w:rsidTr="00D53AEA">
        <w:tc>
          <w:tcPr>
            <w:tcW w:w="2972" w:type="dxa"/>
            <w:vAlign w:val="center"/>
          </w:tcPr>
          <w:p w14:paraId="571EC204" w14:textId="77777777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341F4F">
              <w:rPr>
                <w:rFonts w:ascii="Times New Roman" w:eastAsia="Calibri" w:hAnsi="Times New Roman" w:cs="Times New Roman"/>
                <w:b/>
                <w:sz w:val="24"/>
              </w:rPr>
              <w:t>Mr. Ashan Ali</w:t>
            </w:r>
          </w:p>
        </w:tc>
        <w:tc>
          <w:tcPr>
            <w:tcW w:w="3261" w:type="dxa"/>
            <w:vAlign w:val="center"/>
          </w:tcPr>
          <w:p w14:paraId="4AB1CDCB" w14:textId="78D076BB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2230C9AD" w14:textId="0D1872CC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44B5BF06" w14:textId="5C619911" w:rsidR="006478E1" w:rsidRPr="00341F4F" w:rsidRDefault="006478E1" w:rsidP="006478E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{responsibilities}</w:t>
            </w:r>
          </w:p>
        </w:tc>
      </w:tr>
    </w:tbl>
    <w:p w14:paraId="54897168" w14:textId="77777777" w:rsidR="00341F4F" w:rsidRPr="00341F4F" w:rsidRDefault="00341F4F" w:rsidP="00341F4F">
      <w:pPr>
        <w:rPr>
          <w:rFonts w:ascii="Times New Roman" w:hAnsi="Times New Roman" w:cs="Times New Roman"/>
          <w:sz w:val="24"/>
        </w:rPr>
      </w:pPr>
    </w:p>
    <w:p w14:paraId="37D07F9E" w14:textId="77777777" w:rsidR="00341F4F" w:rsidRPr="00341F4F" w:rsidRDefault="00341F4F" w:rsidP="00341F4F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341F4F">
        <w:rPr>
          <w:rFonts w:ascii="Times New Roman" w:eastAsia="Calibri" w:hAnsi="Times New Roman" w:cs="Times New Roman"/>
          <w:b/>
          <w:sz w:val="24"/>
          <w:lang w:val="en-IN"/>
        </w:rPr>
        <w:t>Thanking you</w:t>
      </w:r>
    </w:p>
    <w:p w14:paraId="54BCAC42" w14:textId="77777777" w:rsidR="00341F4F" w:rsidRPr="00341F4F" w:rsidRDefault="00341F4F" w:rsidP="00341F4F">
      <w:pPr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 w:rsidRPr="00341F4F">
        <w:rPr>
          <w:rFonts w:ascii="Times New Roman" w:hAnsi="Times New Roman" w:cs="Times New Roman"/>
          <w:b/>
          <w:bCs/>
          <w:sz w:val="24"/>
        </w:rPr>
        <w:t>Yours truly,</w:t>
      </w:r>
    </w:p>
    <w:p w14:paraId="65295457" w14:textId="17CF594D" w:rsidR="00341F4F" w:rsidRPr="00341F4F" w:rsidRDefault="00F11BBE" w:rsidP="00341F4F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lang w:eastAsia="zh-CN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lang w:eastAsia="zh-CN"/>
        </w:rPr>
        <w:t>companyName</w:t>
      </w:r>
      <w:proofErr w:type="spellEnd"/>
      <w:r>
        <w:rPr>
          <w:rFonts w:ascii="Times New Roman" w:hAnsi="Times New Roman" w:cs="Times New Roman"/>
          <w:b/>
          <w:bCs/>
          <w:sz w:val="24"/>
          <w:lang w:eastAsia="zh-CN"/>
        </w:rPr>
        <w:t>}</w:t>
      </w:r>
    </w:p>
    <w:p w14:paraId="7D956AD0" w14:textId="5E8FB9DD" w:rsidR="00341F4F" w:rsidRDefault="00341F4F" w:rsidP="00341F4F">
      <w:pPr>
        <w:jc w:val="both"/>
        <w:rPr>
          <w:rFonts w:ascii="Arial Nova" w:eastAsia="Calibri" w:hAnsi="Arial Nova"/>
          <w:b/>
          <w:bCs/>
          <w:noProof/>
          <w:sz w:val="24"/>
        </w:rPr>
      </w:pPr>
    </w:p>
    <w:p w14:paraId="4ADA4CBE" w14:textId="60DD52CA" w:rsidR="00F11BBE" w:rsidRDefault="00F11BBE" w:rsidP="00341F4F">
      <w:pPr>
        <w:jc w:val="both"/>
        <w:rPr>
          <w:rFonts w:ascii="Arial Nova" w:eastAsia="Calibri" w:hAnsi="Arial Nova"/>
          <w:b/>
          <w:bCs/>
          <w:noProof/>
          <w:sz w:val="24"/>
        </w:rPr>
      </w:pPr>
    </w:p>
    <w:p w14:paraId="25BE0B8A" w14:textId="77777777" w:rsidR="00F11BBE" w:rsidRPr="00341F4F" w:rsidRDefault="00F11BBE" w:rsidP="00341F4F">
      <w:pPr>
        <w:jc w:val="both"/>
        <w:rPr>
          <w:rFonts w:ascii="Arial Nova" w:eastAsia="Calibri" w:hAnsi="Arial Nova"/>
          <w:b/>
          <w:bCs/>
          <w:noProof/>
          <w:sz w:val="24"/>
        </w:rPr>
      </w:pPr>
    </w:p>
    <w:p w14:paraId="682FAC44" w14:textId="7E85CC40" w:rsidR="00341F4F" w:rsidRPr="00341F4F" w:rsidRDefault="00F11BBE" w:rsidP="00341F4F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eastAsia="Calibri" w:hAnsi="Times New Roman" w:cs="Times New Roman"/>
          <w:b/>
          <w:bCs/>
          <w:sz w:val="24"/>
        </w:rPr>
        <w:t>directorName</w:t>
      </w:r>
      <w:proofErr w:type="spellEnd"/>
      <w:r>
        <w:rPr>
          <w:rFonts w:ascii="Times New Roman" w:eastAsia="Calibri" w:hAnsi="Times New Roman" w:cs="Times New Roman"/>
          <w:b/>
          <w:bCs/>
          <w:sz w:val="24"/>
        </w:rPr>
        <w:t>}</w:t>
      </w:r>
    </w:p>
    <w:p w14:paraId="07F08C8A" w14:textId="77777777" w:rsidR="00341F4F" w:rsidRPr="00341F4F" w:rsidRDefault="00341F4F" w:rsidP="00341F4F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341F4F">
        <w:rPr>
          <w:rFonts w:ascii="Times New Roman" w:eastAsia="Calibri" w:hAnsi="Times New Roman" w:cs="Times New Roman"/>
          <w:b/>
          <w:bCs/>
          <w:sz w:val="24"/>
        </w:rPr>
        <w:t xml:space="preserve">Director </w:t>
      </w:r>
    </w:p>
    <w:p w14:paraId="2971A954" w14:textId="3378C737" w:rsidR="00341F4F" w:rsidRPr="005D5B50" w:rsidRDefault="00341F4F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sectPr w:rsidR="00341F4F" w:rsidRPr="005D5B50" w:rsidSect="00DB66EC">
      <w:headerReference w:type="default" r:id="rId8"/>
      <w:footerReference w:type="default" r:id="rId9"/>
      <w:pgSz w:w="11906" w:h="16838" w:code="9"/>
      <w:pgMar w:top="1729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D41AB" w14:textId="77777777" w:rsidR="00A930D1" w:rsidRDefault="00A930D1" w:rsidP="00CD4D05">
      <w:r>
        <w:separator/>
      </w:r>
    </w:p>
  </w:endnote>
  <w:endnote w:type="continuationSeparator" w:id="0">
    <w:p w14:paraId="73FEB9A4" w14:textId="77777777" w:rsidR="00A930D1" w:rsidRDefault="00A930D1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431AE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56BD05" wp14:editId="219E35D8">
              <wp:simplePos x="0" y="0"/>
              <wp:positionH relativeFrom="column">
                <wp:posOffset>-1011382</wp:posOffset>
              </wp:positionH>
              <wp:positionV relativeFrom="paragraph">
                <wp:posOffset>71062</wp:posOffset>
              </wp:positionV>
              <wp:extent cx="7744691" cy="6928"/>
              <wp:effectExtent l="0" t="0" r="27940" b="3175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4691" cy="692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00369E23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9.65pt,5.6pt" to="530.1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" strokecolor="#4579b8 [3044]" strokeweight="1.5pt"/>
          </w:pict>
        </mc:Fallback>
      </mc:AlternateContent>
    </w:r>
  </w:p>
  <w:p w14:paraId="11E2D4E1" w14:textId="5134B3EE" w:rsidR="00C74D64" w:rsidRPr="00D17BEC" w:rsidRDefault="00F11BBE" w:rsidP="00C74D64">
    <w:pPr>
      <w:spacing w:line="276" w:lineRule="auto"/>
      <w:ind w:right="260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b/>
        <w:bCs/>
        <w:szCs w:val="20"/>
      </w:rPr>
      <w:t xml:space="preserve">      {</w:t>
    </w:r>
    <w:proofErr w:type="spellStart"/>
    <w:r>
      <w:rPr>
        <w:rFonts w:ascii="Arial Narrow" w:hAnsi="Arial Narrow"/>
        <w:b/>
        <w:bCs/>
        <w:szCs w:val="20"/>
      </w:rPr>
      <w:t>companyName</w:t>
    </w:r>
    <w:proofErr w:type="spellEnd"/>
    <w:r>
      <w:rPr>
        <w:rFonts w:ascii="Arial Narrow" w:hAnsi="Arial Narrow"/>
        <w:b/>
        <w:bCs/>
        <w:szCs w:val="20"/>
      </w:rPr>
      <w:t>}</w:t>
    </w:r>
  </w:p>
  <w:p w14:paraId="0B622ED0" w14:textId="32B04736" w:rsidR="001A77AA" w:rsidRDefault="00F11BBE">
    <w:pPr>
      <w:pStyle w:val="Footer"/>
    </w:pPr>
    <w:r>
      <w:t>{</w:t>
    </w:r>
    <w:proofErr w:type="spellStart"/>
    <w:r>
      <w:t>companyAddress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6406C" w14:textId="77777777" w:rsidR="00A930D1" w:rsidRDefault="00A930D1" w:rsidP="00CD4D05">
      <w:r>
        <w:separator/>
      </w:r>
    </w:p>
  </w:footnote>
  <w:footnote w:type="continuationSeparator" w:id="0">
    <w:p w14:paraId="53232C5B" w14:textId="77777777" w:rsidR="00A930D1" w:rsidRDefault="00A930D1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857E5" w14:textId="452C6E8C" w:rsidR="000A7BAC" w:rsidRDefault="000A7BAC">
    <w:pPr>
      <w:pStyle w:val="Header"/>
    </w:pPr>
    <w:bookmarkStart w:id="1" w:name="_Hlk77937372"/>
  </w:p>
  <w:p w14:paraId="13A9B9D8" w14:textId="3F9F6CFA" w:rsidR="002C43D1" w:rsidRDefault="00CC4E89" w:rsidP="00F11BBE">
    <w:pPr>
      <w:pStyle w:val="Header"/>
      <w:jc w:val="right"/>
    </w:pPr>
    <w:r w:rsidRPr="00341F4F">
      <w:rPr>
        <w:rFonts w:cs="Calibr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7740619" wp14:editId="191AC726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7E0F1275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1"/>
    <w:r w:rsidR="00F11BBE">
      <w:t>{</w:t>
    </w:r>
    <w:proofErr w:type="spellStart"/>
    <w:r w:rsidR="00F11BBE">
      <w:t>companyLogo</w:t>
    </w:r>
    <w:proofErr w:type="spellEnd"/>
    <w:r w:rsidR="00F11BBE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88pt;height:88.5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13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341F4F"/>
    <w:rsid w:val="000005DA"/>
    <w:rsid w:val="00000B47"/>
    <w:rsid w:val="000302B3"/>
    <w:rsid w:val="00036D41"/>
    <w:rsid w:val="00071CDB"/>
    <w:rsid w:val="00073784"/>
    <w:rsid w:val="000A7BAC"/>
    <w:rsid w:val="000B0E8E"/>
    <w:rsid w:val="000B41EE"/>
    <w:rsid w:val="000D1CC0"/>
    <w:rsid w:val="000E4453"/>
    <w:rsid w:val="000E4E09"/>
    <w:rsid w:val="000F7467"/>
    <w:rsid w:val="00104094"/>
    <w:rsid w:val="0011252A"/>
    <w:rsid w:val="0012413E"/>
    <w:rsid w:val="0015775F"/>
    <w:rsid w:val="001634D8"/>
    <w:rsid w:val="001A11AD"/>
    <w:rsid w:val="001A77AA"/>
    <w:rsid w:val="001C3949"/>
    <w:rsid w:val="001C6CE2"/>
    <w:rsid w:val="001D6FDA"/>
    <w:rsid w:val="001F67B5"/>
    <w:rsid w:val="00204E48"/>
    <w:rsid w:val="002204A0"/>
    <w:rsid w:val="002302ED"/>
    <w:rsid w:val="0023368B"/>
    <w:rsid w:val="002360AD"/>
    <w:rsid w:val="0024044C"/>
    <w:rsid w:val="002C0433"/>
    <w:rsid w:val="002C43D1"/>
    <w:rsid w:val="002C7E39"/>
    <w:rsid w:val="002F0DD8"/>
    <w:rsid w:val="002F0E0B"/>
    <w:rsid w:val="00311B58"/>
    <w:rsid w:val="00332D01"/>
    <w:rsid w:val="00337388"/>
    <w:rsid w:val="00341B1F"/>
    <w:rsid w:val="00341F4F"/>
    <w:rsid w:val="00343350"/>
    <w:rsid w:val="0034799A"/>
    <w:rsid w:val="00361AE2"/>
    <w:rsid w:val="00374420"/>
    <w:rsid w:val="003807C3"/>
    <w:rsid w:val="00390810"/>
    <w:rsid w:val="00391E8A"/>
    <w:rsid w:val="003B0F21"/>
    <w:rsid w:val="003B514F"/>
    <w:rsid w:val="003C184F"/>
    <w:rsid w:val="003D0C57"/>
    <w:rsid w:val="003E7EF7"/>
    <w:rsid w:val="003F091E"/>
    <w:rsid w:val="003F3A7F"/>
    <w:rsid w:val="0040165E"/>
    <w:rsid w:val="00423AEA"/>
    <w:rsid w:val="00437E89"/>
    <w:rsid w:val="00441801"/>
    <w:rsid w:val="0045319B"/>
    <w:rsid w:val="00455D8B"/>
    <w:rsid w:val="00456744"/>
    <w:rsid w:val="00462248"/>
    <w:rsid w:val="004651A8"/>
    <w:rsid w:val="00472BA6"/>
    <w:rsid w:val="0048783E"/>
    <w:rsid w:val="004A1C34"/>
    <w:rsid w:val="004C435A"/>
    <w:rsid w:val="004C536C"/>
    <w:rsid w:val="004C7E0C"/>
    <w:rsid w:val="004D18C6"/>
    <w:rsid w:val="004E1016"/>
    <w:rsid w:val="004E3685"/>
    <w:rsid w:val="004E50B9"/>
    <w:rsid w:val="00502058"/>
    <w:rsid w:val="00505459"/>
    <w:rsid w:val="00507E1F"/>
    <w:rsid w:val="00527F92"/>
    <w:rsid w:val="00535BB0"/>
    <w:rsid w:val="005456B1"/>
    <w:rsid w:val="00557566"/>
    <w:rsid w:val="005627D2"/>
    <w:rsid w:val="00567C0D"/>
    <w:rsid w:val="00571AB1"/>
    <w:rsid w:val="00590B48"/>
    <w:rsid w:val="00595E18"/>
    <w:rsid w:val="005B1917"/>
    <w:rsid w:val="005B43F0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478E1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95C"/>
    <w:rsid w:val="006D6D8F"/>
    <w:rsid w:val="006E21E3"/>
    <w:rsid w:val="006F1A4D"/>
    <w:rsid w:val="006F1DA8"/>
    <w:rsid w:val="00702E44"/>
    <w:rsid w:val="007078C1"/>
    <w:rsid w:val="00720392"/>
    <w:rsid w:val="00723BBC"/>
    <w:rsid w:val="00744336"/>
    <w:rsid w:val="007505DD"/>
    <w:rsid w:val="00756045"/>
    <w:rsid w:val="00757768"/>
    <w:rsid w:val="00784EB2"/>
    <w:rsid w:val="007939B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512FB"/>
    <w:rsid w:val="00853D88"/>
    <w:rsid w:val="00855F31"/>
    <w:rsid w:val="00862272"/>
    <w:rsid w:val="008644CB"/>
    <w:rsid w:val="00865C8D"/>
    <w:rsid w:val="0089231A"/>
    <w:rsid w:val="00896A20"/>
    <w:rsid w:val="008A6C02"/>
    <w:rsid w:val="008C6F9F"/>
    <w:rsid w:val="008D3365"/>
    <w:rsid w:val="008F3735"/>
    <w:rsid w:val="009070EF"/>
    <w:rsid w:val="00933B46"/>
    <w:rsid w:val="00942CAA"/>
    <w:rsid w:val="009635E9"/>
    <w:rsid w:val="00964F15"/>
    <w:rsid w:val="00964F95"/>
    <w:rsid w:val="00983FE0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222F"/>
    <w:rsid w:val="009F34E0"/>
    <w:rsid w:val="009F3C93"/>
    <w:rsid w:val="00A12F66"/>
    <w:rsid w:val="00A13715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30D1"/>
    <w:rsid w:val="00A93A00"/>
    <w:rsid w:val="00AA0572"/>
    <w:rsid w:val="00AA1869"/>
    <w:rsid w:val="00AC6DE1"/>
    <w:rsid w:val="00AD5DEE"/>
    <w:rsid w:val="00AD71BB"/>
    <w:rsid w:val="00AE2DD5"/>
    <w:rsid w:val="00AF4403"/>
    <w:rsid w:val="00B11F7F"/>
    <w:rsid w:val="00B26C15"/>
    <w:rsid w:val="00B55861"/>
    <w:rsid w:val="00B643ED"/>
    <w:rsid w:val="00B81181"/>
    <w:rsid w:val="00B90378"/>
    <w:rsid w:val="00B93625"/>
    <w:rsid w:val="00B95D98"/>
    <w:rsid w:val="00BC0CDE"/>
    <w:rsid w:val="00BD2E7F"/>
    <w:rsid w:val="00BD4F5E"/>
    <w:rsid w:val="00BE2B74"/>
    <w:rsid w:val="00BE4D2E"/>
    <w:rsid w:val="00BE787D"/>
    <w:rsid w:val="00C03C08"/>
    <w:rsid w:val="00C04D30"/>
    <w:rsid w:val="00C17041"/>
    <w:rsid w:val="00C1721E"/>
    <w:rsid w:val="00C201EC"/>
    <w:rsid w:val="00C33770"/>
    <w:rsid w:val="00C47C07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E89"/>
    <w:rsid w:val="00CD4D05"/>
    <w:rsid w:val="00CE2847"/>
    <w:rsid w:val="00CF0194"/>
    <w:rsid w:val="00D00E14"/>
    <w:rsid w:val="00D06655"/>
    <w:rsid w:val="00D10F79"/>
    <w:rsid w:val="00D23A56"/>
    <w:rsid w:val="00D26CB0"/>
    <w:rsid w:val="00D358FC"/>
    <w:rsid w:val="00D40085"/>
    <w:rsid w:val="00D41527"/>
    <w:rsid w:val="00D4165C"/>
    <w:rsid w:val="00D541A5"/>
    <w:rsid w:val="00D56B98"/>
    <w:rsid w:val="00D926C4"/>
    <w:rsid w:val="00DA176E"/>
    <w:rsid w:val="00DB3B8B"/>
    <w:rsid w:val="00DB66EC"/>
    <w:rsid w:val="00DD15F8"/>
    <w:rsid w:val="00DE0BD4"/>
    <w:rsid w:val="00DE2A0B"/>
    <w:rsid w:val="00E01DA6"/>
    <w:rsid w:val="00E22EFE"/>
    <w:rsid w:val="00E3338A"/>
    <w:rsid w:val="00E33ACD"/>
    <w:rsid w:val="00E510D6"/>
    <w:rsid w:val="00E61745"/>
    <w:rsid w:val="00E63E3C"/>
    <w:rsid w:val="00E65114"/>
    <w:rsid w:val="00E90882"/>
    <w:rsid w:val="00EA0C2F"/>
    <w:rsid w:val="00EA24D2"/>
    <w:rsid w:val="00EA2D2D"/>
    <w:rsid w:val="00EA40F8"/>
    <w:rsid w:val="00EC0B72"/>
    <w:rsid w:val="00ED2572"/>
    <w:rsid w:val="00ED5395"/>
    <w:rsid w:val="00ED5579"/>
    <w:rsid w:val="00EE5AF8"/>
    <w:rsid w:val="00EE5AFD"/>
    <w:rsid w:val="00EF43F6"/>
    <w:rsid w:val="00EF63C1"/>
    <w:rsid w:val="00F00F00"/>
    <w:rsid w:val="00F039A6"/>
    <w:rsid w:val="00F116E6"/>
    <w:rsid w:val="00F11BBE"/>
    <w:rsid w:val="00F175F5"/>
    <w:rsid w:val="00F255F5"/>
    <w:rsid w:val="00F425AC"/>
    <w:rsid w:val="00F56C53"/>
    <w:rsid w:val="00F62389"/>
    <w:rsid w:val="00F72198"/>
    <w:rsid w:val="00F85F89"/>
    <w:rsid w:val="00F9751C"/>
    <w:rsid w:val="00FB3A3A"/>
    <w:rsid w:val="00FC2A3F"/>
    <w:rsid w:val="00FC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C2F79"/>
  <w15:chartTrackingRefBased/>
  <w15:docId w15:val="{34A18188-61BE-4457-B047-614829DC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8E1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table" w:customStyle="1" w:styleId="TableGrid2">
    <w:name w:val="Table Grid2"/>
    <w:basedOn w:val="TableNormal"/>
    <w:next w:val="TableGrid"/>
    <w:uiPriority w:val="39"/>
    <w:rsid w:val="00341F4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4%20DMF%20HIV%204%20th%20Gen%20RAPID%20Test\2%20QMS%20FOR%20MFG%20LICENCE%20HIV%204%20th%20GEN%20RAPID\3.3%20Q%20LIne%20Letter%20Head%20-%20Cop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3.3 Q LIne Letter Head - Copy</Template>
  <TotalTime>29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Gupteshwar Gupta</dc:creator>
  <cp:keywords/>
  <dc:description/>
  <cp:lastModifiedBy>Aryan Karki</cp:lastModifiedBy>
  <cp:revision>3</cp:revision>
  <cp:lastPrinted>2021-09-07T12:44:00Z</cp:lastPrinted>
  <dcterms:created xsi:type="dcterms:W3CDTF">2023-07-15T04:40:00Z</dcterms:created>
  <dcterms:modified xsi:type="dcterms:W3CDTF">2026-08-03T15:58:00Z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