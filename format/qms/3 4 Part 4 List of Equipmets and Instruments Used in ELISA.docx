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28CD0" w14:textId="12CD6A33" w:rsidR="00341F4F" w:rsidRPr="001D0611" w:rsidRDefault="001D0611" w:rsidP="001D0611">
      <w:pPr>
        <w:spacing w:line="276" w:lineRule="auto"/>
        <w:jc w:val="right"/>
        <w:rPr>
          <w:rFonts w:ascii="Times New Roman" w:hAnsi="Times New Roman" w:cs="Times New Roman"/>
          <w:b/>
          <w:bCs/>
          <w:sz w:val="24"/>
        </w:rPr>
      </w:pPr>
      <w:r w:rsidRPr="001D0611">
        <w:rPr>
          <w:rFonts w:ascii="Times New Roman" w:hAnsi="Times New Roman" w:cs="Times New Roman"/>
          <w:b/>
          <w:bCs/>
          <w:sz w:val="24"/>
        </w:rPr>
        <w:t>2</w:t>
      </w:r>
      <w:r w:rsidR="00B4257F">
        <w:rPr>
          <w:rFonts w:ascii="Times New Roman" w:hAnsi="Times New Roman" w:cs="Times New Roman"/>
          <w:b/>
          <w:bCs/>
          <w:sz w:val="24"/>
        </w:rPr>
        <w:t>7</w:t>
      </w:r>
      <w:r w:rsidRPr="001D0611">
        <w:rPr>
          <w:rFonts w:ascii="Times New Roman" w:hAnsi="Times New Roman" w:cs="Times New Roman"/>
          <w:b/>
          <w:bCs/>
          <w:sz w:val="24"/>
        </w:rPr>
        <w:t>.Feb.2024</w:t>
      </w:r>
    </w:p>
    <w:p w14:paraId="37073939" w14:textId="77777777" w:rsidR="001D0611" w:rsidRPr="001D0611" w:rsidRDefault="001D0611" w:rsidP="001D0611">
      <w:pPr>
        <w:rPr>
          <w:rFonts w:ascii="Times New Roman" w:eastAsia="Calibri" w:hAnsi="Times New Roman" w:cs="Times New Roman"/>
          <w:b/>
          <w:bCs/>
          <w:sz w:val="24"/>
          <w:lang w:val="en-IN"/>
        </w:rPr>
      </w:pPr>
      <w:r w:rsidRPr="001D0611">
        <w:rPr>
          <w:rFonts w:ascii="Times New Roman" w:eastAsia="Calibri" w:hAnsi="Times New Roman" w:cs="Times New Roman"/>
          <w:b/>
          <w:sz w:val="24"/>
          <w:lang w:val="en-IN"/>
        </w:rPr>
        <w:t>To,</w:t>
      </w:r>
    </w:p>
    <w:p w14:paraId="2B2B1A26" w14:textId="77777777" w:rsidR="001D0611" w:rsidRPr="001D0611" w:rsidRDefault="001D0611" w:rsidP="001D0611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1D0611">
        <w:rPr>
          <w:rFonts w:ascii="Times New Roman" w:eastAsia="Calibri" w:hAnsi="Times New Roman" w:cs="Times New Roman"/>
          <w:b/>
          <w:sz w:val="24"/>
          <w:lang w:val="en-IN"/>
        </w:rPr>
        <w:t>Drug Controller General of India</w:t>
      </w:r>
    </w:p>
    <w:p w14:paraId="2F96E07F" w14:textId="77777777" w:rsidR="001D0611" w:rsidRPr="001D0611" w:rsidRDefault="001D0611" w:rsidP="001D0611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1D0611">
        <w:rPr>
          <w:rFonts w:ascii="Times New Roman" w:eastAsia="Calibri" w:hAnsi="Times New Roman" w:cs="Times New Roman"/>
          <w:b/>
          <w:sz w:val="24"/>
          <w:lang w:val="en-IN"/>
        </w:rPr>
        <w:t>Directorate General of Health Services,</w:t>
      </w:r>
    </w:p>
    <w:p w14:paraId="4A2F46EC" w14:textId="77777777" w:rsidR="001D0611" w:rsidRPr="001D0611" w:rsidRDefault="001D0611" w:rsidP="001D0611">
      <w:pPr>
        <w:rPr>
          <w:rFonts w:ascii="Times New Roman" w:eastAsia="Calibri" w:hAnsi="Times New Roman" w:cs="Times New Roman"/>
          <w:sz w:val="24"/>
          <w:lang w:val="en-IN"/>
        </w:rPr>
      </w:pPr>
      <w:r w:rsidRPr="001D0611">
        <w:rPr>
          <w:rFonts w:ascii="Times New Roman" w:eastAsia="Calibri" w:hAnsi="Times New Roman" w:cs="Times New Roman"/>
          <w:b/>
          <w:sz w:val="24"/>
          <w:lang w:val="en-IN"/>
        </w:rPr>
        <w:t>FDA Bhawan, Kotla Road, New Delhi-110002</w:t>
      </w:r>
    </w:p>
    <w:p w14:paraId="12C09CF6" w14:textId="77777777" w:rsidR="001D0611" w:rsidRPr="001D0611" w:rsidRDefault="001D0611" w:rsidP="001D0611">
      <w:pPr>
        <w:rPr>
          <w:rFonts w:ascii="Times New Roman" w:hAnsi="Times New Roman" w:cs="Times New Roman"/>
          <w:sz w:val="24"/>
        </w:rPr>
      </w:pPr>
    </w:p>
    <w:p w14:paraId="025238F3" w14:textId="77777777" w:rsidR="001D0611" w:rsidRPr="001D0611" w:rsidRDefault="001D0611" w:rsidP="001D0611">
      <w:pPr>
        <w:rPr>
          <w:rFonts w:ascii="Times New Roman" w:hAnsi="Times New Roman" w:cs="Times New Roman"/>
          <w:b/>
          <w:sz w:val="24"/>
        </w:rPr>
      </w:pPr>
      <w:r w:rsidRPr="001D0611">
        <w:rPr>
          <w:rFonts w:ascii="Times New Roman" w:hAnsi="Times New Roman" w:cs="Times New Roman"/>
          <w:b/>
          <w:sz w:val="24"/>
        </w:rPr>
        <w:t>Sub: List of Instruments/Equipment’s</w:t>
      </w:r>
    </w:p>
    <w:p w14:paraId="275F82DE" w14:textId="77777777" w:rsidR="001D0611" w:rsidRPr="001D0611" w:rsidRDefault="001D0611" w:rsidP="001D0611">
      <w:pPr>
        <w:rPr>
          <w:rFonts w:ascii="Times New Roman" w:hAnsi="Times New Roman" w:cs="Times New Roman"/>
          <w:sz w:val="24"/>
        </w:rPr>
      </w:pPr>
    </w:p>
    <w:p w14:paraId="162C4829" w14:textId="77777777" w:rsidR="001D0611" w:rsidRPr="001D0611" w:rsidRDefault="001D0611" w:rsidP="001D0611">
      <w:pPr>
        <w:rPr>
          <w:rFonts w:ascii="Times New Roman" w:hAnsi="Times New Roman" w:cs="Times New Roman"/>
          <w:sz w:val="24"/>
        </w:rPr>
      </w:pPr>
      <w:r w:rsidRPr="001D0611">
        <w:rPr>
          <w:rFonts w:ascii="Times New Roman" w:hAnsi="Times New Roman" w:cs="Times New Roman"/>
          <w:sz w:val="24"/>
        </w:rPr>
        <w:t>Following is the list of Instruments / Equipment’s used for manufacturing process.</w:t>
      </w:r>
    </w:p>
    <w:p w14:paraId="3BD8F847" w14:textId="77777777" w:rsidR="001D0611" w:rsidRPr="001D0611" w:rsidRDefault="001D0611" w:rsidP="001D0611">
      <w:pPr>
        <w:rPr>
          <w:rFonts w:ascii="Times New Roman" w:hAnsi="Times New Roman" w:cs="Times New Roman"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00"/>
        <w:gridCol w:w="5200"/>
        <w:gridCol w:w="2616"/>
      </w:tblGrid>
      <w:tr w:rsidR="001D0611" w:rsidRPr="001D0611" w14:paraId="2328F968" w14:textId="77777777" w:rsidTr="00E130F6">
        <w:trPr>
          <w:trHeight w:val="261"/>
        </w:trPr>
        <w:tc>
          <w:tcPr>
            <w:tcW w:w="1200" w:type="dxa"/>
          </w:tcPr>
          <w:p w14:paraId="0DB99C27" w14:textId="77777777" w:rsidR="001D0611" w:rsidRPr="001D0611" w:rsidRDefault="001D0611" w:rsidP="001D061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D0611">
              <w:rPr>
                <w:rFonts w:ascii="Times New Roman" w:hAnsi="Times New Roman" w:cs="Times New Roman"/>
                <w:b/>
                <w:sz w:val="24"/>
              </w:rPr>
              <w:t>S. No</w:t>
            </w:r>
          </w:p>
        </w:tc>
        <w:tc>
          <w:tcPr>
            <w:tcW w:w="5200" w:type="dxa"/>
          </w:tcPr>
          <w:p w14:paraId="24A84E46" w14:textId="77777777" w:rsidR="001D0611" w:rsidRPr="001D0611" w:rsidRDefault="001D0611" w:rsidP="001D061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1D0611">
              <w:rPr>
                <w:rFonts w:ascii="Times New Roman" w:hAnsi="Times New Roman" w:cs="Times New Roman"/>
                <w:b/>
                <w:sz w:val="24"/>
              </w:rPr>
              <w:t>Machinery / Equipment</w:t>
            </w:r>
          </w:p>
        </w:tc>
        <w:tc>
          <w:tcPr>
            <w:tcW w:w="2616" w:type="dxa"/>
          </w:tcPr>
          <w:p w14:paraId="67CF9F8E" w14:textId="77777777" w:rsidR="001D0611" w:rsidRPr="001D0611" w:rsidRDefault="001D0611" w:rsidP="001D061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D0611">
              <w:rPr>
                <w:rFonts w:ascii="Times New Roman" w:hAnsi="Times New Roman" w:cs="Times New Roman"/>
                <w:b/>
                <w:sz w:val="24"/>
              </w:rPr>
              <w:t>Qty</w:t>
            </w:r>
          </w:p>
        </w:tc>
      </w:tr>
      <w:tr w:rsidR="001D0611" w:rsidRPr="001D0611" w14:paraId="04AD15E1" w14:textId="77777777" w:rsidTr="00E130F6">
        <w:trPr>
          <w:trHeight w:val="246"/>
        </w:trPr>
        <w:tc>
          <w:tcPr>
            <w:tcW w:w="1200" w:type="dxa"/>
          </w:tcPr>
          <w:p w14:paraId="75F4D70E" w14:textId="77777777" w:rsidR="001D0611" w:rsidRPr="001D0611" w:rsidRDefault="001D0611" w:rsidP="001D061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D0611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200" w:type="dxa"/>
          </w:tcPr>
          <w:p w14:paraId="4CEB30D7" w14:textId="11FC1BB7" w:rsidR="001D0611" w:rsidRPr="001D0611" w:rsidRDefault="008A29FC" w:rsidP="001D061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6" w:type="dxa"/>
          </w:tcPr>
          <w:p w14:paraId="75BD9293" w14:textId="21C6A5C1" w:rsidR="001D0611" w:rsidRPr="001D0611" w:rsidRDefault="00C0660D" w:rsidP="001D061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8A29FC" w:rsidRPr="001D0611" w14:paraId="166ABF18" w14:textId="77777777" w:rsidTr="00E130F6">
        <w:trPr>
          <w:trHeight w:val="261"/>
        </w:trPr>
        <w:tc>
          <w:tcPr>
            <w:tcW w:w="1200" w:type="dxa"/>
          </w:tcPr>
          <w:p w14:paraId="7F2D119B" w14:textId="77777777" w:rsidR="008A29FC" w:rsidRPr="001D0611" w:rsidRDefault="008A29FC" w:rsidP="008A29F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D0611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5200" w:type="dxa"/>
          </w:tcPr>
          <w:p w14:paraId="7F096256" w14:textId="1ADF7858" w:rsidR="008A29FC" w:rsidRPr="001D0611" w:rsidRDefault="008A29FC" w:rsidP="008A29F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6" w:type="dxa"/>
          </w:tcPr>
          <w:p w14:paraId="260E8756" w14:textId="338F3FFD" w:rsidR="008A29FC" w:rsidRPr="001D0611" w:rsidRDefault="008A29FC" w:rsidP="008A29F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8A29FC" w:rsidRPr="001D0611" w14:paraId="4DBD2690" w14:textId="77777777" w:rsidTr="00E130F6">
        <w:trPr>
          <w:trHeight w:val="246"/>
        </w:trPr>
        <w:tc>
          <w:tcPr>
            <w:tcW w:w="1200" w:type="dxa"/>
          </w:tcPr>
          <w:p w14:paraId="1831AED3" w14:textId="77777777" w:rsidR="008A29FC" w:rsidRPr="001D0611" w:rsidRDefault="008A29FC" w:rsidP="008A29F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D0611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5200" w:type="dxa"/>
          </w:tcPr>
          <w:p w14:paraId="450C837C" w14:textId="70993B9B" w:rsidR="008A29FC" w:rsidRPr="001D0611" w:rsidRDefault="008A29FC" w:rsidP="008A29F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6" w:type="dxa"/>
          </w:tcPr>
          <w:p w14:paraId="0C1CF3AF" w14:textId="3F618158" w:rsidR="008A29FC" w:rsidRPr="001D0611" w:rsidRDefault="008A29FC" w:rsidP="008A29F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8A29FC" w:rsidRPr="001D0611" w14:paraId="4EC879C3" w14:textId="77777777" w:rsidTr="00E130F6">
        <w:trPr>
          <w:trHeight w:val="261"/>
        </w:trPr>
        <w:tc>
          <w:tcPr>
            <w:tcW w:w="1200" w:type="dxa"/>
          </w:tcPr>
          <w:p w14:paraId="6C7D3FAC" w14:textId="77777777" w:rsidR="008A29FC" w:rsidRPr="001D0611" w:rsidRDefault="008A29FC" w:rsidP="008A29F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D0611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5200" w:type="dxa"/>
          </w:tcPr>
          <w:p w14:paraId="1C008FC4" w14:textId="50AD1B6A" w:rsidR="008A29FC" w:rsidRPr="001D0611" w:rsidRDefault="008A29FC" w:rsidP="008A29F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6" w:type="dxa"/>
          </w:tcPr>
          <w:p w14:paraId="5C98036E" w14:textId="2CFE6434" w:rsidR="008A29FC" w:rsidRPr="001D0611" w:rsidRDefault="008A29FC" w:rsidP="008A29F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8A29FC" w:rsidRPr="001D0611" w14:paraId="4892E7A3" w14:textId="77777777" w:rsidTr="00E130F6">
        <w:trPr>
          <w:trHeight w:val="246"/>
        </w:trPr>
        <w:tc>
          <w:tcPr>
            <w:tcW w:w="1200" w:type="dxa"/>
          </w:tcPr>
          <w:p w14:paraId="7BF40FC5" w14:textId="77777777" w:rsidR="008A29FC" w:rsidRPr="001D0611" w:rsidRDefault="008A29FC" w:rsidP="008A29F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D0611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5200" w:type="dxa"/>
          </w:tcPr>
          <w:p w14:paraId="5D0DE1EA" w14:textId="6FA1362C" w:rsidR="008A29FC" w:rsidRPr="001D0611" w:rsidRDefault="008A29FC" w:rsidP="008A29F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6" w:type="dxa"/>
          </w:tcPr>
          <w:p w14:paraId="78A0B6D4" w14:textId="1EC4231D" w:rsidR="008A29FC" w:rsidRPr="001D0611" w:rsidRDefault="008A29FC" w:rsidP="008A29F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8A29FC" w:rsidRPr="001D0611" w14:paraId="4A559A98" w14:textId="77777777" w:rsidTr="00E130F6">
        <w:trPr>
          <w:trHeight w:val="261"/>
        </w:trPr>
        <w:tc>
          <w:tcPr>
            <w:tcW w:w="1200" w:type="dxa"/>
          </w:tcPr>
          <w:p w14:paraId="46CD4589" w14:textId="77777777" w:rsidR="008A29FC" w:rsidRPr="001D0611" w:rsidRDefault="008A29FC" w:rsidP="008A29F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D0611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5200" w:type="dxa"/>
          </w:tcPr>
          <w:p w14:paraId="4BF17322" w14:textId="5BB5B6B1" w:rsidR="008A29FC" w:rsidRPr="001D0611" w:rsidRDefault="008A29FC" w:rsidP="008A29F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6" w:type="dxa"/>
          </w:tcPr>
          <w:p w14:paraId="08DABB71" w14:textId="139891D3" w:rsidR="008A29FC" w:rsidRPr="001D0611" w:rsidRDefault="008A29FC" w:rsidP="008A29F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8A29FC" w:rsidRPr="001D0611" w14:paraId="7C233A8F" w14:textId="77777777" w:rsidTr="00E130F6">
        <w:trPr>
          <w:trHeight w:val="246"/>
        </w:trPr>
        <w:tc>
          <w:tcPr>
            <w:tcW w:w="1200" w:type="dxa"/>
          </w:tcPr>
          <w:p w14:paraId="51188A11" w14:textId="77777777" w:rsidR="008A29FC" w:rsidRPr="001D0611" w:rsidRDefault="008A29FC" w:rsidP="008A29F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D0611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5200" w:type="dxa"/>
          </w:tcPr>
          <w:p w14:paraId="357587A4" w14:textId="29158B42" w:rsidR="008A29FC" w:rsidRPr="001D0611" w:rsidRDefault="008A29FC" w:rsidP="008A29F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6" w:type="dxa"/>
          </w:tcPr>
          <w:p w14:paraId="78E173C5" w14:textId="2F1219F4" w:rsidR="008A29FC" w:rsidRPr="001D0611" w:rsidRDefault="008A29FC" w:rsidP="008A29F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A906F9" w:rsidRPr="001D0611" w14:paraId="43C619A0" w14:textId="77777777" w:rsidTr="00E130F6">
        <w:trPr>
          <w:trHeight w:val="261"/>
        </w:trPr>
        <w:tc>
          <w:tcPr>
            <w:tcW w:w="1200" w:type="dxa"/>
          </w:tcPr>
          <w:p w14:paraId="6E8A72A9" w14:textId="77777777" w:rsidR="00A906F9" w:rsidRPr="001D0611" w:rsidRDefault="00A906F9" w:rsidP="00A906F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D0611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5200" w:type="dxa"/>
          </w:tcPr>
          <w:p w14:paraId="505DC131" w14:textId="173583CA" w:rsidR="00A906F9" w:rsidRPr="001D0611" w:rsidRDefault="00A906F9" w:rsidP="00A906F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6" w:type="dxa"/>
          </w:tcPr>
          <w:p w14:paraId="37C9621F" w14:textId="1A376836" w:rsidR="00A906F9" w:rsidRPr="001D0611" w:rsidRDefault="00A906F9" w:rsidP="00A906F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A906F9" w:rsidRPr="001D0611" w14:paraId="77CE2681" w14:textId="77777777" w:rsidTr="00E130F6">
        <w:trPr>
          <w:trHeight w:val="246"/>
        </w:trPr>
        <w:tc>
          <w:tcPr>
            <w:tcW w:w="1200" w:type="dxa"/>
          </w:tcPr>
          <w:p w14:paraId="21D1EB37" w14:textId="77777777" w:rsidR="00A906F9" w:rsidRPr="001D0611" w:rsidRDefault="00A906F9" w:rsidP="00A906F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D0611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5200" w:type="dxa"/>
          </w:tcPr>
          <w:p w14:paraId="0D395987" w14:textId="290A3B65" w:rsidR="00A906F9" w:rsidRPr="001D0611" w:rsidRDefault="00A906F9" w:rsidP="00A906F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6" w:type="dxa"/>
          </w:tcPr>
          <w:p w14:paraId="6C2C3A86" w14:textId="6CDE560B" w:rsidR="00A906F9" w:rsidRPr="001D0611" w:rsidRDefault="00A906F9" w:rsidP="00A906F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A906F9" w:rsidRPr="001D0611" w14:paraId="3241D0A8" w14:textId="77777777" w:rsidTr="00E130F6">
        <w:trPr>
          <w:trHeight w:val="261"/>
        </w:trPr>
        <w:tc>
          <w:tcPr>
            <w:tcW w:w="1200" w:type="dxa"/>
          </w:tcPr>
          <w:p w14:paraId="3AA81E92" w14:textId="77777777" w:rsidR="00A906F9" w:rsidRPr="001D0611" w:rsidRDefault="00A906F9" w:rsidP="00A906F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D0611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5200" w:type="dxa"/>
          </w:tcPr>
          <w:p w14:paraId="5EA99CAE" w14:textId="413156D4" w:rsidR="00A906F9" w:rsidRPr="001D0611" w:rsidRDefault="00A906F9" w:rsidP="00A906F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6" w:type="dxa"/>
          </w:tcPr>
          <w:p w14:paraId="2BECB0A7" w14:textId="4B816A99" w:rsidR="00A906F9" w:rsidRPr="001D0611" w:rsidRDefault="00A906F9" w:rsidP="00A906F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A906F9" w:rsidRPr="001D0611" w14:paraId="31758592" w14:textId="77777777" w:rsidTr="00E130F6">
        <w:trPr>
          <w:trHeight w:val="246"/>
        </w:trPr>
        <w:tc>
          <w:tcPr>
            <w:tcW w:w="1200" w:type="dxa"/>
          </w:tcPr>
          <w:p w14:paraId="21EE9CA4" w14:textId="77777777" w:rsidR="00A906F9" w:rsidRPr="001D0611" w:rsidRDefault="00A906F9" w:rsidP="00A906F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D0611"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5200" w:type="dxa"/>
          </w:tcPr>
          <w:p w14:paraId="59FC10B9" w14:textId="21308935" w:rsidR="00A906F9" w:rsidRPr="001D0611" w:rsidRDefault="00A906F9" w:rsidP="00A906F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6" w:type="dxa"/>
          </w:tcPr>
          <w:p w14:paraId="361A7E8C" w14:textId="1F84A9B4" w:rsidR="00A906F9" w:rsidRPr="001D0611" w:rsidRDefault="00A906F9" w:rsidP="00A906F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A906F9" w:rsidRPr="001D0611" w14:paraId="7D4861ED" w14:textId="77777777" w:rsidTr="00E130F6">
        <w:trPr>
          <w:trHeight w:val="261"/>
        </w:trPr>
        <w:tc>
          <w:tcPr>
            <w:tcW w:w="1200" w:type="dxa"/>
          </w:tcPr>
          <w:p w14:paraId="0491FB2C" w14:textId="77777777" w:rsidR="00A906F9" w:rsidRPr="001D0611" w:rsidRDefault="00A906F9" w:rsidP="00A906F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D0611"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5200" w:type="dxa"/>
          </w:tcPr>
          <w:p w14:paraId="6F5D853F" w14:textId="08F5BFA0" w:rsidR="00A906F9" w:rsidRPr="001D0611" w:rsidRDefault="00A906F9" w:rsidP="00A906F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6" w:type="dxa"/>
          </w:tcPr>
          <w:p w14:paraId="71CDBFEA" w14:textId="52C6AEA1" w:rsidR="00A906F9" w:rsidRPr="001D0611" w:rsidRDefault="00A906F9" w:rsidP="00A906F9">
            <w:pPr>
              <w:tabs>
                <w:tab w:val="left" w:pos="996"/>
                <w:tab w:val="center" w:pos="1200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        </w:t>
            </w: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A906F9" w:rsidRPr="001D0611" w14:paraId="61425CD7" w14:textId="77777777" w:rsidTr="00E130F6">
        <w:trPr>
          <w:trHeight w:val="246"/>
        </w:trPr>
        <w:tc>
          <w:tcPr>
            <w:tcW w:w="1200" w:type="dxa"/>
          </w:tcPr>
          <w:p w14:paraId="5CE1ACEB" w14:textId="77777777" w:rsidR="00A906F9" w:rsidRPr="001D0611" w:rsidRDefault="00A906F9" w:rsidP="00A906F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D0611">
              <w:rPr>
                <w:rFonts w:ascii="Times New Roman" w:hAnsi="Times New Roman" w:cs="Times New Roman"/>
                <w:sz w:val="24"/>
              </w:rPr>
              <w:t>13</w:t>
            </w:r>
          </w:p>
        </w:tc>
        <w:tc>
          <w:tcPr>
            <w:tcW w:w="5200" w:type="dxa"/>
          </w:tcPr>
          <w:p w14:paraId="58B39BE5" w14:textId="0F6A4270" w:rsidR="00A906F9" w:rsidRPr="001D0611" w:rsidRDefault="00A906F9" w:rsidP="00A906F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6" w:type="dxa"/>
          </w:tcPr>
          <w:p w14:paraId="7D7088F0" w14:textId="57741333" w:rsidR="00A906F9" w:rsidRPr="001D0611" w:rsidRDefault="00A906F9" w:rsidP="00A906F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A906F9" w:rsidRPr="001D0611" w14:paraId="5C5520FE" w14:textId="77777777" w:rsidTr="00E130F6">
        <w:trPr>
          <w:trHeight w:val="261"/>
        </w:trPr>
        <w:tc>
          <w:tcPr>
            <w:tcW w:w="1200" w:type="dxa"/>
          </w:tcPr>
          <w:p w14:paraId="49F09579" w14:textId="77777777" w:rsidR="00A906F9" w:rsidRPr="001D0611" w:rsidRDefault="00A906F9" w:rsidP="00A906F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D0611">
              <w:rPr>
                <w:rFonts w:ascii="Times New Roman" w:hAnsi="Times New Roman" w:cs="Times New Roman"/>
                <w:sz w:val="24"/>
              </w:rPr>
              <w:t>14</w:t>
            </w:r>
          </w:p>
        </w:tc>
        <w:tc>
          <w:tcPr>
            <w:tcW w:w="5200" w:type="dxa"/>
          </w:tcPr>
          <w:p w14:paraId="2DA315FB" w14:textId="5BE7717A" w:rsidR="00A906F9" w:rsidRPr="001D0611" w:rsidRDefault="00A906F9" w:rsidP="00A906F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6" w:type="dxa"/>
          </w:tcPr>
          <w:p w14:paraId="648EFB8C" w14:textId="0EBDF8A9" w:rsidR="00A906F9" w:rsidRPr="001D0611" w:rsidRDefault="00A906F9" w:rsidP="00A906F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A906F9" w:rsidRPr="001D0611" w14:paraId="6DC24A1C" w14:textId="77777777" w:rsidTr="00E130F6">
        <w:trPr>
          <w:trHeight w:val="261"/>
        </w:trPr>
        <w:tc>
          <w:tcPr>
            <w:tcW w:w="1200" w:type="dxa"/>
          </w:tcPr>
          <w:p w14:paraId="48DFA922" w14:textId="77777777" w:rsidR="00A906F9" w:rsidRPr="001D0611" w:rsidRDefault="00A906F9" w:rsidP="00A906F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D0611"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5200" w:type="dxa"/>
          </w:tcPr>
          <w:p w14:paraId="476856AA" w14:textId="6FA13A2B" w:rsidR="00A906F9" w:rsidRPr="001D0611" w:rsidRDefault="00A906F9" w:rsidP="00A906F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6" w:type="dxa"/>
          </w:tcPr>
          <w:p w14:paraId="08D1A562" w14:textId="6CF56DC8" w:rsidR="00A906F9" w:rsidRPr="001D0611" w:rsidRDefault="00A906F9" w:rsidP="00A906F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A906F9" w:rsidRPr="001D0611" w14:paraId="550584D7" w14:textId="77777777" w:rsidTr="00E130F6">
        <w:trPr>
          <w:trHeight w:val="246"/>
        </w:trPr>
        <w:tc>
          <w:tcPr>
            <w:tcW w:w="1200" w:type="dxa"/>
          </w:tcPr>
          <w:p w14:paraId="51A20623" w14:textId="77777777" w:rsidR="00A906F9" w:rsidRPr="001D0611" w:rsidRDefault="00A906F9" w:rsidP="00A906F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D0611">
              <w:rPr>
                <w:rFonts w:ascii="Times New Roman" w:hAnsi="Times New Roman" w:cs="Times New Roman"/>
                <w:sz w:val="24"/>
              </w:rPr>
              <w:t>16</w:t>
            </w:r>
          </w:p>
        </w:tc>
        <w:tc>
          <w:tcPr>
            <w:tcW w:w="5200" w:type="dxa"/>
          </w:tcPr>
          <w:p w14:paraId="4FD25131" w14:textId="24C10E08" w:rsidR="00A906F9" w:rsidRPr="001D0611" w:rsidRDefault="00A906F9" w:rsidP="00A906F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6" w:type="dxa"/>
          </w:tcPr>
          <w:p w14:paraId="5281B4E5" w14:textId="3A21AB58" w:rsidR="00A906F9" w:rsidRPr="001D0611" w:rsidRDefault="00A906F9" w:rsidP="00A906F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A906F9" w:rsidRPr="001D0611" w14:paraId="65F7E20B" w14:textId="77777777" w:rsidTr="00E130F6">
        <w:trPr>
          <w:trHeight w:val="261"/>
        </w:trPr>
        <w:tc>
          <w:tcPr>
            <w:tcW w:w="1200" w:type="dxa"/>
          </w:tcPr>
          <w:p w14:paraId="4FC6092A" w14:textId="77777777" w:rsidR="00A906F9" w:rsidRPr="001D0611" w:rsidRDefault="00A906F9" w:rsidP="00A906F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D0611">
              <w:rPr>
                <w:rFonts w:ascii="Times New Roman" w:hAnsi="Times New Roman" w:cs="Times New Roman"/>
                <w:sz w:val="24"/>
              </w:rPr>
              <w:t>17</w:t>
            </w:r>
          </w:p>
        </w:tc>
        <w:tc>
          <w:tcPr>
            <w:tcW w:w="5200" w:type="dxa"/>
          </w:tcPr>
          <w:p w14:paraId="7B5A8106" w14:textId="3857A1BD" w:rsidR="00A906F9" w:rsidRPr="001D0611" w:rsidRDefault="00A906F9" w:rsidP="00A906F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6" w:type="dxa"/>
          </w:tcPr>
          <w:p w14:paraId="5A14AB2E" w14:textId="164E4CDA" w:rsidR="00A906F9" w:rsidRPr="001D0611" w:rsidRDefault="00A906F9" w:rsidP="00A906F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A906F9" w:rsidRPr="001D0611" w14:paraId="57A943D2" w14:textId="77777777" w:rsidTr="00E130F6">
        <w:trPr>
          <w:trHeight w:val="246"/>
        </w:trPr>
        <w:tc>
          <w:tcPr>
            <w:tcW w:w="1200" w:type="dxa"/>
          </w:tcPr>
          <w:p w14:paraId="71A7B422" w14:textId="77777777" w:rsidR="00A906F9" w:rsidRPr="001D0611" w:rsidRDefault="00A906F9" w:rsidP="00A906F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D0611"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5200" w:type="dxa"/>
          </w:tcPr>
          <w:p w14:paraId="49B66B05" w14:textId="3219AEEC" w:rsidR="00A906F9" w:rsidRPr="001D0611" w:rsidRDefault="00A906F9" w:rsidP="00A906F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6" w:type="dxa"/>
          </w:tcPr>
          <w:p w14:paraId="76348398" w14:textId="67360F8D" w:rsidR="00A906F9" w:rsidRPr="001D0611" w:rsidRDefault="00A906F9" w:rsidP="00A906F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A906F9" w:rsidRPr="001D0611" w14:paraId="490D30E0" w14:textId="77777777" w:rsidTr="00E130F6">
        <w:trPr>
          <w:trHeight w:val="261"/>
        </w:trPr>
        <w:tc>
          <w:tcPr>
            <w:tcW w:w="1200" w:type="dxa"/>
          </w:tcPr>
          <w:p w14:paraId="139BB4D2" w14:textId="77777777" w:rsidR="00A906F9" w:rsidRPr="001D0611" w:rsidRDefault="00A906F9" w:rsidP="00A906F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D0611">
              <w:rPr>
                <w:rFonts w:ascii="Times New Roman" w:hAnsi="Times New Roman" w:cs="Times New Roman"/>
                <w:sz w:val="24"/>
              </w:rPr>
              <w:t>19</w:t>
            </w:r>
          </w:p>
        </w:tc>
        <w:tc>
          <w:tcPr>
            <w:tcW w:w="5200" w:type="dxa"/>
          </w:tcPr>
          <w:p w14:paraId="5774947C" w14:textId="53ECA38C" w:rsidR="00A906F9" w:rsidRPr="001D0611" w:rsidRDefault="00A906F9" w:rsidP="00A906F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6" w:type="dxa"/>
          </w:tcPr>
          <w:p w14:paraId="2E713BBB" w14:textId="49474246" w:rsidR="00A906F9" w:rsidRPr="001D0611" w:rsidRDefault="00A906F9" w:rsidP="00A906F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A906F9" w:rsidRPr="001D0611" w14:paraId="15F39C1F" w14:textId="77777777" w:rsidTr="00E130F6">
        <w:trPr>
          <w:trHeight w:val="246"/>
        </w:trPr>
        <w:tc>
          <w:tcPr>
            <w:tcW w:w="1200" w:type="dxa"/>
          </w:tcPr>
          <w:p w14:paraId="1A18E735" w14:textId="77777777" w:rsidR="00A906F9" w:rsidRPr="001D0611" w:rsidRDefault="00A906F9" w:rsidP="00A906F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D0611">
              <w:rPr>
                <w:rFonts w:ascii="Times New Roman" w:hAnsi="Times New Roman" w:cs="Times New Roman"/>
                <w:sz w:val="24"/>
              </w:rPr>
              <w:t>20</w:t>
            </w:r>
          </w:p>
        </w:tc>
        <w:tc>
          <w:tcPr>
            <w:tcW w:w="5200" w:type="dxa"/>
          </w:tcPr>
          <w:p w14:paraId="486A89F6" w14:textId="6C1AB50E" w:rsidR="00A906F9" w:rsidRPr="001D0611" w:rsidRDefault="00A906F9" w:rsidP="00A906F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6" w:type="dxa"/>
          </w:tcPr>
          <w:p w14:paraId="3A3B7490" w14:textId="0517D207" w:rsidR="00A906F9" w:rsidRPr="001D0611" w:rsidRDefault="00A906F9" w:rsidP="00A906F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A906F9" w:rsidRPr="001D0611" w14:paraId="7DEC35B0" w14:textId="77777777" w:rsidTr="00E130F6">
        <w:trPr>
          <w:trHeight w:val="261"/>
        </w:trPr>
        <w:tc>
          <w:tcPr>
            <w:tcW w:w="1200" w:type="dxa"/>
          </w:tcPr>
          <w:p w14:paraId="3DB902A4" w14:textId="77777777" w:rsidR="00A906F9" w:rsidRPr="001D0611" w:rsidRDefault="00A906F9" w:rsidP="00A906F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D0611">
              <w:rPr>
                <w:rFonts w:ascii="Times New Roman" w:hAnsi="Times New Roman" w:cs="Times New Roman"/>
                <w:sz w:val="24"/>
              </w:rPr>
              <w:t>21</w:t>
            </w:r>
          </w:p>
        </w:tc>
        <w:tc>
          <w:tcPr>
            <w:tcW w:w="5200" w:type="dxa"/>
          </w:tcPr>
          <w:p w14:paraId="7DA71BF3" w14:textId="66496C4A" w:rsidR="00A906F9" w:rsidRPr="001D0611" w:rsidRDefault="00A906F9" w:rsidP="00A906F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6" w:type="dxa"/>
          </w:tcPr>
          <w:p w14:paraId="0EE83955" w14:textId="08C6100D" w:rsidR="00A906F9" w:rsidRPr="001D0611" w:rsidRDefault="00A906F9" w:rsidP="00A906F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A906F9" w:rsidRPr="001D0611" w14:paraId="76FDD16E" w14:textId="77777777" w:rsidTr="00E130F6">
        <w:trPr>
          <w:trHeight w:val="246"/>
        </w:trPr>
        <w:tc>
          <w:tcPr>
            <w:tcW w:w="1200" w:type="dxa"/>
          </w:tcPr>
          <w:p w14:paraId="69D48989" w14:textId="77777777" w:rsidR="00A906F9" w:rsidRPr="001D0611" w:rsidRDefault="00A906F9" w:rsidP="00A906F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D0611">
              <w:rPr>
                <w:rFonts w:ascii="Times New Roman" w:hAnsi="Times New Roman" w:cs="Times New Roman"/>
                <w:sz w:val="24"/>
              </w:rPr>
              <w:t>22</w:t>
            </w:r>
          </w:p>
        </w:tc>
        <w:tc>
          <w:tcPr>
            <w:tcW w:w="5200" w:type="dxa"/>
          </w:tcPr>
          <w:p w14:paraId="19AD3C7E" w14:textId="6B4B7504" w:rsidR="00A906F9" w:rsidRPr="001D0611" w:rsidRDefault="00A906F9" w:rsidP="00A906F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6" w:type="dxa"/>
          </w:tcPr>
          <w:p w14:paraId="25F65A95" w14:textId="03713876" w:rsidR="00A906F9" w:rsidRPr="001D0611" w:rsidRDefault="00A906F9" w:rsidP="00A906F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A906F9" w:rsidRPr="001D0611" w14:paraId="1FD1D196" w14:textId="77777777" w:rsidTr="00E130F6">
        <w:trPr>
          <w:trHeight w:val="261"/>
        </w:trPr>
        <w:tc>
          <w:tcPr>
            <w:tcW w:w="1200" w:type="dxa"/>
          </w:tcPr>
          <w:p w14:paraId="025857DC" w14:textId="77777777" w:rsidR="00A906F9" w:rsidRPr="001D0611" w:rsidRDefault="00A906F9" w:rsidP="00A906F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D0611">
              <w:rPr>
                <w:rFonts w:ascii="Times New Roman" w:hAnsi="Times New Roman" w:cs="Times New Roman"/>
                <w:sz w:val="24"/>
              </w:rPr>
              <w:t>23</w:t>
            </w:r>
          </w:p>
        </w:tc>
        <w:tc>
          <w:tcPr>
            <w:tcW w:w="5200" w:type="dxa"/>
          </w:tcPr>
          <w:p w14:paraId="122F3FCF" w14:textId="4286D1A7" w:rsidR="00A906F9" w:rsidRPr="001D0611" w:rsidRDefault="00A906F9" w:rsidP="00A906F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6" w:type="dxa"/>
          </w:tcPr>
          <w:p w14:paraId="39AF941C" w14:textId="6F64BBEB" w:rsidR="00A906F9" w:rsidRPr="001D0611" w:rsidRDefault="00A906F9" w:rsidP="00A906F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A906F9" w:rsidRPr="001D0611" w14:paraId="5A6200E5" w14:textId="77777777" w:rsidTr="00E130F6">
        <w:trPr>
          <w:trHeight w:val="246"/>
        </w:trPr>
        <w:tc>
          <w:tcPr>
            <w:tcW w:w="1200" w:type="dxa"/>
          </w:tcPr>
          <w:p w14:paraId="4F62320C" w14:textId="77777777" w:rsidR="00A906F9" w:rsidRPr="001D0611" w:rsidRDefault="00A906F9" w:rsidP="00A906F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D0611">
              <w:rPr>
                <w:rFonts w:ascii="Times New Roman" w:hAnsi="Times New Roman" w:cs="Times New Roman"/>
                <w:sz w:val="24"/>
              </w:rPr>
              <w:t>24</w:t>
            </w:r>
          </w:p>
        </w:tc>
        <w:tc>
          <w:tcPr>
            <w:tcW w:w="5200" w:type="dxa"/>
          </w:tcPr>
          <w:p w14:paraId="0526C5F0" w14:textId="00529A6C" w:rsidR="00A906F9" w:rsidRPr="001D0611" w:rsidRDefault="00A906F9" w:rsidP="00A906F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6" w:type="dxa"/>
          </w:tcPr>
          <w:p w14:paraId="3B8437EB" w14:textId="060DFD7B" w:rsidR="00A906F9" w:rsidRPr="001D0611" w:rsidRDefault="00A906F9" w:rsidP="00A906F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</w:tbl>
    <w:p w14:paraId="54897168" w14:textId="77777777" w:rsidR="00341F4F" w:rsidRPr="00341F4F" w:rsidRDefault="00341F4F" w:rsidP="00341F4F">
      <w:pPr>
        <w:rPr>
          <w:rFonts w:ascii="Times New Roman" w:hAnsi="Times New Roman" w:cs="Times New Roman"/>
          <w:sz w:val="24"/>
        </w:rPr>
      </w:pPr>
    </w:p>
    <w:p w14:paraId="37D07F9E" w14:textId="77777777" w:rsidR="00341F4F" w:rsidRPr="00341F4F" w:rsidRDefault="00341F4F" w:rsidP="00341F4F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341F4F">
        <w:rPr>
          <w:rFonts w:ascii="Times New Roman" w:eastAsia="Calibri" w:hAnsi="Times New Roman" w:cs="Times New Roman"/>
          <w:b/>
          <w:sz w:val="24"/>
          <w:lang w:val="en-IN"/>
        </w:rPr>
        <w:t>Thanking you</w:t>
      </w:r>
    </w:p>
    <w:p w14:paraId="54BCAC42" w14:textId="77777777" w:rsidR="00341F4F" w:rsidRPr="00341F4F" w:rsidRDefault="00341F4F" w:rsidP="00341F4F">
      <w:pPr>
        <w:jc w:val="both"/>
        <w:rPr>
          <w:rFonts w:ascii="Times New Roman" w:hAnsi="Times New Roman" w:cs="Times New Roman"/>
          <w:b/>
          <w:bCs/>
          <w:sz w:val="24"/>
          <w:lang w:eastAsia="zh-CN"/>
        </w:rPr>
      </w:pPr>
      <w:r w:rsidRPr="00341F4F">
        <w:rPr>
          <w:rFonts w:ascii="Times New Roman" w:hAnsi="Times New Roman" w:cs="Times New Roman"/>
          <w:b/>
          <w:bCs/>
          <w:sz w:val="24"/>
        </w:rPr>
        <w:t>Yours truly,</w:t>
      </w:r>
    </w:p>
    <w:p w14:paraId="65295457" w14:textId="4640FA4C" w:rsidR="00341F4F" w:rsidRPr="00341F4F" w:rsidRDefault="00C0660D" w:rsidP="00341F4F">
      <w:pPr>
        <w:shd w:val="clear" w:color="auto" w:fill="FFFFFF"/>
        <w:spacing w:line="276" w:lineRule="auto"/>
        <w:jc w:val="both"/>
        <w:rPr>
          <w:rFonts w:ascii="Times New Roman" w:hAnsi="Times New Roman" w:cs="Times New Roman"/>
          <w:b/>
          <w:bCs/>
          <w:sz w:val="24"/>
          <w:lang w:eastAsia="zh-CN"/>
        </w:rPr>
      </w:pPr>
      <w:r>
        <w:rPr>
          <w:rFonts w:ascii="Times New Roman" w:hAnsi="Times New Roman" w:cs="Times New Roman"/>
          <w:b/>
          <w:bCs/>
          <w:sz w:val="24"/>
          <w:lang w:eastAsia="zh-CN"/>
        </w:rPr>
        <w:t>{companyName}</w:t>
      </w:r>
    </w:p>
    <w:p w14:paraId="7D956AD0" w14:textId="672621D6" w:rsidR="00341F4F" w:rsidRPr="00341F4F" w:rsidRDefault="00341F4F" w:rsidP="00341F4F">
      <w:pPr>
        <w:jc w:val="both"/>
        <w:rPr>
          <w:rFonts w:ascii="Arial Nova" w:eastAsia="Calibri" w:hAnsi="Arial Nova"/>
          <w:b/>
          <w:bCs/>
          <w:noProof/>
          <w:sz w:val="24"/>
        </w:rPr>
      </w:pPr>
    </w:p>
    <w:p w14:paraId="682FAC44" w14:textId="70EDCA52" w:rsidR="00341F4F" w:rsidRPr="00341F4F" w:rsidRDefault="00C0660D" w:rsidP="00341F4F">
      <w:pPr>
        <w:jc w:val="both"/>
        <w:rPr>
          <w:rFonts w:ascii="Times New Roman" w:eastAsia="Calibri" w:hAnsi="Times New Roman" w:cs="Times New Roman"/>
          <w:b/>
          <w:bCs/>
          <w:sz w:val="24"/>
        </w:rPr>
      </w:pPr>
      <w:r>
        <w:rPr>
          <w:rFonts w:ascii="Times New Roman" w:eastAsia="Calibri" w:hAnsi="Times New Roman" w:cs="Times New Roman"/>
          <w:b/>
          <w:bCs/>
          <w:sz w:val="24"/>
        </w:rPr>
        <w:t>{directorName}</w:t>
      </w:r>
    </w:p>
    <w:p w14:paraId="07F08C8A" w14:textId="77777777" w:rsidR="00341F4F" w:rsidRPr="00341F4F" w:rsidRDefault="00341F4F" w:rsidP="00341F4F">
      <w:pPr>
        <w:jc w:val="both"/>
        <w:rPr>
          <w:rFonts w:ascii="Times New Roman" w:eastAsia="Calibri" w:hAnsi="Times New Roman" w:cs="Times New Roman"/>
          <w:b/>
          <w:bCs/>
          <w:sz w:val="24"/>
        </w:rPr>
      </w:pPr>
      <w:r w:rsidRPr="00341F4F">
        <w:rPr>
          <w:rFonts w:ascii="Times New Roman" w:eastAsia="Calibri" w:hAnsi="Times New Roman" w:cs="Times New Roman"/>
          <w:b/>
          <w:bCs/>
          <w:sz w:val="24"/>
        </w:rPr>
        <w:t xml:space="preserve">Director </w:t>
      </w:r>
    </w:p>
    <w:p w14:paraId="1326D8BD" w14:textId="77777777" w:rsidR="00C0660D" w:rsidRPr="00341F4F" w:rsidRDefault="00C0660D" w:rsidP="00C0660D">
      <w:pPr>
        <w:shd w:val="clear" w:color="auto" w:fill="FFFFFF"/>
        <w:spacing w:line="276" w:lineRule="auto"/>
        <w:jc w:val="both"/>
        <w:rPr>
          <w:rFonts w:ascii="Times New Roman" w:hAnsi="Times New Roman" w:cs="Times New Roman"/>
          <w:b/>
          <w:bCs/>
          <w:sz w:val="24"/>
          <w:lang w:eastAsia="zh-CN"/>
        </w:rPr>
      </w:pPr>
      <w:r>
        <w:rPr>
          <w:rFonts w:ascii="Times New Roman" w:hAnsi="Times New Roman" w:cs="Times New Roman"/>
          <w:b/>
          <w:bCs/>
          <w:sz w:val="24"/>
          <w:lang w:eastAsia="zh-CN"/>
        </w:rPr>
        <w:t>{companyName}</w:t>
      </w:r>
    </w:p>
    <w:p w14:paraId="2971A954" w14:textId="77777777" w:rsidR="00341F4F" w:rsidRPr="005D5B50" w:rsidRDefault="00341F4F" w:rsidP="005D5B50">
      <w:pPr>
        <w:spacing w:line="276" w:lineRule="auto"/>
        <w:jc w:val="both"/>
        <w:rPr>
          <w:rFonts w:ascii="Times New Roman" w:hAnsi="Times New Roman" w:cs="Times New Roman"/>
          <w:sz w:val="24"/>
        </w:rPr>
      </w:pPr>
    </w:p>
    <w:sectPr w:rsidR="00341F4F" w:rsidRPr="005D5B50" w:rsidSect="005763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29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D32A5" w14:textId="77777777" w:rsidR="00915B76" w:rsidRDefault="00915B76" w:rsidP="00CD4D05">
      <w:r>
        <w:separator/>
      </w:r>
    </w:p>
  </w:endnote>
  <w:endnote w:type="continuationSeparator" w:id="0">
    <w:p w14:paraId="0D374A27" w14:textId="77777777" w:rsidR="00915B76" w:rsidRDefault="00915B76" w:rsidP="00CD4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24F70" w14:textId="77777777" w:rsidR="005360ED" w:rsidRDefault="005360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431AE" w14:textId="77777777" w:rsidR="00C74D64" w:rsidRDefault="00C74D64" w:rsidP="00C74D64">
    <w:pPr>
      <w:spacing w:line="276" w:lineRule="auto"/>
      <w:rPr>
        <w:b/>
        <w:bCs/>
        <w:szCs w:val="20"/>
      </w:rPr>
    </w:pPr>
    <w:r>
      <w:rPr>
        <w:b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356BD05" wp14:editId="219E35D8">
              <wp:simplePos x="0" y="0"/>
              <wp:positionH relativeFrom="column">
                <wp:posOffset>-1011382</wp:posOffset>
              </wp:positionH>
              <wp:positionV relativeFrom="paragraph">
                <wp:posOffset>71062</wp:posOffset>
              </wp:positionV>
              <wp:extent cx="7744691" cy="6928"/>
              <wp:effectExtent l="0" t="0" r="27940" b="31750"/>
              <wp:wrapNone/>
              <wp:docPr id="61408360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44691" cy="692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00369E23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9.65pt,5.6pt" to="530.1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" strokecolor="#4579b8 [3044]" strokeweight="1.5pt"/>
          </w:pict>
        </mc:Fallback>
      </mc:AlternateContent>
    </w:r>
  </w:p>
  <w:p w14:paraId="11E2D4E1" w14:textId="4C257E00" w:rsidR="00C74D64" w:rsidRPr="00D17BEC" w:rsidRDefault="005360ED" w:rsidP="00C74D64">
    <w:pPr>
      <w:spacing w:line="276" w:lineRule="auto"/>
      <w:ind w:right="260"/>
      <w:jc w:val="center"/>
      <w:rPr>
        <w:rFonts w:ascii="Arial Narrow" w:hAnsi="Arial Narrow"/>
        <w:sz w:val="18"/>
        <w:szCs w:val="18"/>
      </w:rPr>
    </w:pPr>
    <w:r>
      <w:rPr>
        <w:rFonts w:ascii="Arial Narrow" w:hAnsi="Arial Narrow"/>
        <w:b/>
        <w:bCs/>
        <w:szCs w:val="20"/>
      </w:rPr>
      <w:t>{companyName}</w:t>
    </w:r>
  </w:p>
  <w:p w14:paraId="0B622ED0" w14:textId="159A2677" w:rsidR="001A77AA" w:rsidRDefault="005360ED">
    <w:pPr>
      <w:pStyle w:val="Footer"/>
    </w:pPr>
    <w:r>
      <w:t>{companyAddress}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972B5" w14:textId="77777777" w:rsidR="005360ED" w:rsidRDefault="005360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9D0CE" w14:textId="77777777" w:rsidR="00915B76" w:rsidRDefault="00915B76" w:rsidP="00CD4D05">
      <w:r>
        <w:separator/>
      </w:r>
    </w:p>
  </w:footnote>
  <w:footnote w:type="continuationSeparator" w:id="0">
    <w:p w14:paraId="6AFB0BB5" w14:textId="77777777" w:rsidR="00915B76" w:rsidRDefault="00915B76" w:rsidP="00CD4D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5DB88" w14:textId="77777777" w:rsidR="005360ED" w:rsidRDefault="005360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857E5" w14:textId="77777777" w:rsidR="000A7BAC" w:rsidRDefault="000A7BAC">
    <w:pPr>
      <w:pStyle w:val="Header"/>
    </w:pPr>
    <w:bookmarkStart w:id="0" w:name="_Hlk77937372"/>
  </w:p>
  <w:p w14:paraId="13A9B9D8" w14:textId="4E5DF12B" w:rsidR="002C43D1" w:rsidRDefault="00CC4E89" w:rsidP="00C0660D">
    <w:pPr>
      <w:pStyle w:val="Header"/>
      <w:jc w:val="right"/>
    </w:pPr>
    <w:r w:rsidRPr="00341F4F">
      <w:rPr>
        <w:rFonts w:cs="Calibri"/>
        <w:noProof/>
        <w:color w:val="FF0000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57740619" wp14:editId="6D46355A">
              <wp:simplePos x="0" y="0"/>
              <wp:positionH relativeFrom="margin">
                <wp:posOffset>-1323975</wp:posOffset>
              </wp:positionH>
              <wp:positionV relativeFrom="page">
                <wp:posOffset>2106295</wp:posOffset>
              </wp:positionV>
              <wp:extent cx="5362575" cy="6479540"/>
              <wp:effectExtent l="0" t="0" r="0" b="0"/>
              <wp:wrapNone/>
              <wp:docPr id="2" name="Group 4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5362575" cy="6479540"/>
                        <a:chOff x="0" y="0"/>
                        <a:chExt cx="5446287" cy="6576486"/>
                      </a:xfrm>
                      <a:solidFill>
                        <a:schemeClr val="bg1">
                          <a:lumMod val="85000"/>
                        </a:schemeClr>
                      </a:solidFill>
                    </wpg:grpSpPr>
                    <wps:wsp>
                      <wps:cNvPr id="3" name="Rectangle 67"/>
                      <wps:cNvSpPr>
                        <a:spLocks noChangeAspect="1"/>
                      </wps:cNvSpPr>
                      <wps:spPr>
                        <a:xfrm rot="2601891">
                          <a:off x="827464" y="0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" name="Flowchart: Connector 4"/>
                      <wps:cNvSpPr>
                        <a:spLocks noChangeAspect="1"/>
                      </wps:cNvSpPr>
                      <wps:spPr>
                        <a:xfrm rot="2677212">
                          <a:off x="1430646" y="230322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" name="Rectangle 67"/>
                      <wps:cNvSpPr>
                        <a:spLocks noChangeAspect="1"/>
                      </wps:cNvSpPr>
                      <wps:spPr>
                        <a:xfrm rot="7898546">
                          <a:off x="887112" y="1301025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6" name="Rectangle 67"/>
                      <wps:cNvSpPr>
                        <a:spLocks noChangeAspect="1"/>
                      </wps:cNvSpPr>
                      <wps:spPr>
                        <a:xfrm rot="8021514">
                          <a:off x="979969" y="3838375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Rectangle 67"/>
                      <wps:cNvSpPr>
                        <a:spLocks noChangeAspect="1"/>
                      </wps:cNvSpPr>
                      <wps:spPr>
                        <a:xfrm rot="8021514">
                          <a:off x="2215721" y="2536026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8" name="Rectangle 67"/>
                      <wps:cNvSpPr>
                        <a:spLocks noChangeAspect="1"/>
                      </wps:cNvSpPr>
                      <wps:spPr>
                        <a:xfrm rot="13421514">
                          <a:off x="2238506" y="3792804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9" name="Rectangle 67"/>
                      <wps:cNvSpPr>
                        <a:spLocks noChangeAspect="1"/>
                      </wps:cNvSpPr>
                      <wps:spPr>
                        <a:xfrm rot="13421514">
                          <a:off x="929482" y="2553931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0" name="Rectangle 67"/>
                      <wps:cNvSpPr>
                        <a:spLocks noChangeAspect="1"/>
                      </wps:cNvSpPr>
                      <wps:spPr>
                        <a:xfrm rot="2841788">
                          <a:off x="3549717" y="2515412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1" name="Rectangle 67"/>
                      <wps:cNvSpPr>
                        <a:spLocks noChangeAspect="1"/>
                      </wps:cNvSpPr>
                      <wps:spPr>
                        <a:xfrm rot="8040342">
                          <a:off x="3530310" y="3771769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18054" y="861775"/>
                                <a:pt x="14717" y="785930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2" name="Flowchart: Connector 12"/>
                      <wps:cNvSpPr>
                        <a:spLocks noChangeAspect="1"/>
                      </wps:cNvSpPr>
                      <wps:spPr>
                        <a:xfrm rot="2677212">
                          <a:off x="1555548" y="2779295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Flowchart: Connector 13"/>
                      <wps:cNvSpPr>
                        <a:spLocks noChangeAspect="1"/>
                      </wps:cNvSpPr>
                      <wps:spPr>
                        <a:xfrm rot="2677212">
                          <a:off x="1627948" y="5345228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4" name="Flowchart: Connector 14"/>
                      <wps:cNvSpPr>
                        <a:spLocks noChangeAspect="1"/>
                      </wps:cNvSpPr>
                      <wps:spPr>
                        <a:xfrm rot="2677212">
                          <a:off x="2866264" y="4033697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AE2352D" id="Group 49" o:spid="_x0000_s1026" style="position:absolute;margin-left:-104.25pt;margin-top:165.85pt;width:422.25pt;height:510.2pt;z-index:-251654144;mso-position-horizontal-relative:margin;mso-position-vertical-relative:page;mso-width-relative:margin;mso-height-relative:margin" coordsize="54462,65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">
              <o:lock v:ext="edit" aspectratio="t"/>
              <v:shape id="Rectangle 67" o:spid="_x0000_s1027" style="position:absolute;left:8274;width:10095;height:27836;rotation:2841959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4" o:spid="_x0000_s1028" type="#_x0000_t120" style="position:absolute;left:14306;top:2303;width:10230;height:9927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" filled="f" stroked="f" strokeweight="2pt">
                <o:lock v:ext="edit" aspectratio="t"/>
              </v:shape>
              <v:shape id="Rectangle 67" o:spid="_x0000_s1029" style="position:absolute;left:8871;top:13010;width:10094;height:27836;rotation:8627319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0" style="position:absolute;left:9799;top:38383;width:10095;height:27837;rotation:8761632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1" style="position:absolute;left:22157;top:25360;width:10094;height:27836;rotation:8761632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2" style="position:absolute;left:22385;top:37928;width:10094;height:27836;rotation:-8933088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3" style="position:absolute;left:9294;top:25539;width:10095;height:27837;rotation:-8933088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4" style="position:absolute;left:35497;top:25154;width:10094;height:27836;rotation:3103990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5" style="position:absolute;left:35302;top:37717;width:10095;height:27837;rotation:8782198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18054,861775,14717,785930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Flowchart: Connector 12" o:spid="_x0000_s1036" type="#_x0000_t120" style="position:absolute;left:15555;top:27792;width:10230;height:9928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" filled="f" stroked="f" strokeweight="2pt">
                <o:lock v:ext="edit" aspectratio="t"/>
              </v:shape>
              <v:shape id="Flowchart: Connector 13" o:spid="_x0000_s1037" type="#_x0000_t120" style="position:absolute;left:16279;top:53452;width:10230;height:9927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" filled="f" stroked="f" strokeweight="2pt">
                <o:lock v:ext="edit" aspectratio="t"/>
              </v:shape>
              <v:shape id="Flowchart: Connector 14" o:spid="_x0000_s1038" type="#_x0000_t120" style="position:absolute;left:28662;top:40336;width:10230;height:9928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" filled="f" stroked="f" strokeweight="2pt">
                <o:lock v:ext="edit" aspectratio="t"/>
              </v:shape>
              <w10:wrap anchorx="margin" anchory="page"/>
            </v:group>
          </w:pict>
        </mc:Fallback>
      </mc:AlternateContent>
    </w:r>
    <w:bookmarkEnd w:id="0"/>
    <w:r w:rsidR="00C0660D">
      <w:t>{companyLogo}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7E14D" w14:textId="77777777" w:rsidR="005360ED" w:rsidRDefault="005360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87.8pt;height:88.8pt;visibility:visible;mso-wrap-style:square" o:bullet="t">
        <v:imagedata r:id="rId1" o:title=""/>
      </v:shape>
    </w:pict>
  </w:numPicBullet>
  <w:abstractNum w:abstractNumId="0" w15:restartNumberingAfterBreak="0">
    <w:nsid w:val="086662DB"/>
    <w:multiLevelType w:val="hybridMultilevel"/>
    <w:tmpl w:val="7E446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0348C"/>
    <w:multiLevelType w:val="hybridMultilevel"/>
    <w:tmpl w:val="4D4E32AA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11EE7A05"/>
    <w:multiLevelType w:val="hybridMultilevel"/>
    <w:tmpl w:val="ADEA61CA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D4D23C9"/>
    <w:multiLevelType w:val="hybridMultilevel"/>
    <w:tmpl w:val="3CC6E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177E97"/>
    <w:multiLevelType w:val="hybridMultilevel"/>
    <w:tmpl w:val="9280D23C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48AF1969"/>
    <w:multiLevelType w:val="hybridMultilevel"/>
    <w:tmpl w:val="06D2092E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506E44D0"/>
    <w:multiLevelType w:val="hybridMultilevel"/>
    <w:tmpl w:val="493CCF7E"/>
    <w:lvl w:ilvl="0" w:tplc="B20AC1CC">
      <w:numFmt w:val="bullet"/>
      <w:lvlText w:val="•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52583FDF"/>
    <w:multiLevelType w:val="hybridMultilevel"/>
    <w:tmpl w:val="250CC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D55DC"/>
    <w:multiLevelType w:val="hybridMultilevel"/>
    <w:tmpl w:val="22962A5A"/>
    <w:lvl w:ilvl="0" w:tplc="3448287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7F8445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5ACA51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6E233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DEB2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1BA89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2C91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9E2F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FC7F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600F685B"/>
    <w:multiLevelType w:val="hybridMultilevel"/>
    <w:tmpl w:val="5AB425A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222732D"/>
    <w:multiLevelType w:val="hybridMultilevel"/>
    <w:tmpl w:val="883CCC4E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1" w15:restartNumberingAfterBreak="0">
    <w:nsid w:val="71673BF3"/>
    <w:multiLevelType w:val="hybridMultilevel"/>
    <w:tmpl w:val="24683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6229DF"/>
    <w:multiLevelType w:val="hybridMultilevel"/>
    <w:tmpl w:val="FB045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3476E4"/>
    <w:multiLevelType w:val="hybridMultilevel"/>
    <w:tmpl w:val="B2E47764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4" w15:restartNumberingAfterBreak="0">
    <w:nsid w:val="7C691886"/>
    <w:multiLevelType w:val="multilevel"/>
    <w:tmpl w:val="7C691886"/>
    <w:lvl w:ilvl="0">
      <w:start w:val="10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FE76D4"/>
    <w:multiLevelType w:val="hybridMultilevel"/>
    <w:tmpl w:val="F28A5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1"/>
  </w:num>
  <w:num w:numId="4">
    <w:abstractNumId w:val="13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9">
    <w:abstractNumId w:val="6"/>
  </w:num>
  <w:num w:numId="10">
    <w:abstractNumId w:val="2"/>
  </w:num>
  <w:num w:numId="11">
    <w:abstractNumId w:val="7"/>
  </w:num>
  <w:num w:numId="12">
    <w:abstractNumId w:val="8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5"/>
  </w:num>
  <w:num w:numId="15">
    <w:abstractNumId w:val="14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7QwtTS0NDUxNjY0NzNW0lEKTi0uzszPAykwMqgFAJuL9xctAAAA"/>
  </w:docVars>
  <w:rsids>
    <w:rsidRoot w:val="00341F4F"/>
    <w:rsid w:val="000005DA"/>
    <w:rsid w:val="00000B47"/>
    <w:rsid w:val="000302B3"/>
    <w:rsid w:val="00036D41"/>
    <w:rsid w:val="00071CDB"/>
    <w:rsid w:val="00073784"/>
    <w:rsid w:val="000A7BAC"/>
    <w:rsid w:val="000B0E8E"/>
    <w:rsid w:val="000B41EE"/>
    <w:rsid w:val="000D1CC0"/>
    <w:rsid w:val="000E4453"/>
    <w:rsid w:val="000E4E09"/>
    <w:rsid w:val="000F7467"/>
    <w:rsid w:val="00104094"/>
    <w:rsid w:val="0011252A"/>
    <w:rsid w:val="0012413E"/>
    <w:rsid w:val="0015775F"/>
    <w:rsid w:val="001634D8"/>
    <w:rsid w:val="001A11AD"/>
    <w:rsid w:val="001A77AA"/>
    <w:rsid w:val="001C3949"/>
    <w:rsid w:val="001C6CE2"/>
    <w:rsid w:val="001D0611"/>
    <w:rsid w:val="001D6FDA"/>
    <w:rsid w:val="001F67B5"/>
    <w:rsid w:val="00204E48"/>
    <w:rsid w:val="002204A0"/>
    <w:rsid w:val="002302ED"/>
    <w:rsid w:val="0023368B"/>
    <w:rsid w:val="002360AD"/>
    <w:rsid w:val="0024044C"/>
    <w:rsid w:val="00253F75"/>
    <w:rsid w:val="002C0433"/>
    <w:rsid w:val="002C43D1"/>
    <w:rsid w:val="002C7E39"/>
    <w:rsid w:val="002F0DD8"/>
    <w:rsid w:val="002F0E0B"/>
    <w:rsid w:val="00311B58"/>
    <w:rsid w:val="00332D01"/>
    <w:rsid w:val="00337388"/>
    <w:rsid w:val="00341B1F"/>
    <w:rsid w:val="00341F4F"/>
    <w:rsid w:val="00343350"/>
    <w:rsid w:val="0034799A"/>
    <w:rsid w:val="00361AE2"/>
    <w:rsid w:val="00374420"/>
    <w:rsid w:val="003807C3"/>
    <w:rsid w:val="00390810"/>
    <w:rsid w:val="00391E8A"/>
    <w:rsid w:val="003B0F21"/>
    <w:rsid w:val="003B514F"/>
    <w:rsid w:val="003C184F"/>
    <w:rsid w:val="003D0C57"/>
    <w:rsid w:val="003E7EF7"/>
    <w:rsid w:val="003F091E"/>
    <w:rsid w:val="003F3A7F"/>
    <w:rsid w:val="0040165E"/>
    <w:rsid w:val="00423AEA"/>
    <w:rsid w:val="00437E89"/>
    <w:rsid w:val="00441801"/>
    <w:rsid w:val="004433DA"/>
    <w:rsid w:val="0045319B"/>
    <w:rsid w:val="00455D8B"/>
    <w:rsid w:val="00456744"/>
    <w:rsid w:val="00462248"/>
    <w:rsid w:val="004651A8"/>
    <w:rsid w:val="00472BA6"/>
    <w:rsid w:val="0048783E"/>
    <w:rsid w:val="004A1C34"/>
    <w:rsid w:val="004C435A"/>
    <w:rsid w:val="004C536C"/>
    <w:rsid w:val="004C7E0C"/>
    <w:rsid w:val="004D18C6"/>
    <w:rsid w:val="004E1016"/>
    <w:rsid w:val="004E3685"/>
    <w:rsid w:val="004E50B9"/>
    <w:rsid w:val="00502058"/>
    <w:rsid w:val="00505459"/>
    <w:rsid w:val="00507E1F"/>
    <w:rsid w:val="00527F92"/>
    <w:rsid w:val="00535BB0"/>
    <w:rsid w:val="005360ED"/>
    <w:rsid w:val="005456B1"/>
    <w:rsid w:val="00557566"/>
    <w:rsid w:val="005627D2"/>
    <w:rsid w:val="00567C0D"/>
    <w:rsid w:val="00571AB1"/>
    <w:rsid w:val="0057639D"/>
    <w:rsid w:val="00590B48"/>
    <w:rsid w:val="00595E18"/>
    <w:rsid w:val="005B1917"/>
    <w:rsid w:val="005B43F0"/>
    <w:rsid w:val="005C393D"/>
    <w:rsid w:val="005D217B"/>
    <w:rsid w:val="005D5B50"/>
    <w:rsid w:val="005F37F0"/>
    <w:rsid w:val="00620067"/>
    <w:rsid w:val="00621046"/>
    <w:rsid w:val="00631F04"/>
    <w:rsid w:val="00632210"/>
    <w:rsid w:val="006439D1"/>
    <w:rsid w:val="006575D5"/>
    <w:rsid w:val="00664515"/>
    <w:rsid w:val="006819FD"/>
    <w:rsid w:val="00690097"/>
    <w:rsid w:val="006B0063"/>
    <w:rsid w:val="006B02B1"/>
    <w:rsid w:val="006B248B"/>
    <w:rsid w:val="006B3C55"/>
    <w:rsid w:val="006B6BC9"/>
    <w:rsid w:val="006C583E"/>
    <w:rsid w:val="006D2F66"/>
    <w:rsid w:val="006D695C"/>
    <w:rsid w:val="006D6D8F"/>
    <w:rsid w:val="006E21E3"/>
    <w:rsid w:val="006F1A4D"/>
    <w:rsid w:val="006F1DA8"/>
    <w:rsid w:val="00702E44"/>
    <w:rsid w:val="007078C1"/>
    <w:rsid w:val="00720392"/>
    <w:rsid w:val="00723BBC"/>
    <w:rsid w:val="00744336"/>
    <w:rsid w:val="007505DD"/>
    <w:rsid w:val="00756045"/>
    <w:rsid w:val="00757768"/>
    <w:rsid w:val="007939B7"/>
    <w:rsid w:val="007A5247"/>
    <w:rsid w:val="007C14D2"/>
    <w:rsid w:val="007C2ADF"/>
    <w:rsid w:val="007D297F"/>
    <w:rsid w:val="007D5F6F"/>
    <w:rsid w:val="007F4176"/>
    <w:rsid w:val="007F53AA"/>
    <w:rsid w:val="007F69E1"/>
    <w:rsid w:val="00811EDD"/>
    <w:rsid w:val="0081465A"/>
    <w:rsid w:val="008512FB"/>
    <w:rsid w:val="00853D88"/>
    <w:rsid w:val="00855F31"/>
    <w:rsid w:val="00862272"/>
    <w:rsid w:val="008644CB"/>
    <w:rsid w:val="00865C8D"/>
    <w:rsid w:val="0089231A"/>
    <w:rsid w:val="00896A20"/>
    <w:rsid w:val="008A29FC"/>
    <w:rsid w:val="008A6C02"/>
    <w:rsid w:val="008C6F9F"/>
    <w:rsid w:val="008D3365"/>
    <w:rsid w:val="008F3735"/>
    <w:rsid w:val="009070EF"/>
    <w:rsid w:val="00915B76"/>
    <w:rsid w:val="00933B46"/>
    <w:rsid w:val="00942CAA"/>
    <w:rsid w:val="009635E9"/>
    <w:rsid w:val="00964F15"/>
    <w:rsid w:val="00964F95"/>
    <w:rsid w:val="00983FE0"/>
    <w:rsid w:val="009977F7"/>
    <w:rsid w:val="009B6652"/>
    <w:rsid w:val="009C1DE9"/>
    <w:rsid w:val="009C5770"/>
    <w:rsid w:val="009D0489"/>
    <w:rsid w:val="009D1184"/>
    <w:rsid w:val="009D28C7"/>
    <w:rsid w:val="009D5F7A"/>
    <w:rsid w:val="009E4B50"/>
    <w:rsid w:val="009F222F"/>
    <w:rsid w:val="009F34E0"/>
    <w:rsid w:val="009F3C93"/>
    <w:rsid w:val="00A12F66"/>
    <w:rsid w:val="00A13715"/>
    <w:rsid w:val="00A23DDA"/>
    <w:rsid w:val="00A24C56"/>
    <w:rsid w:val="00A27191"/>
    <w:rsid w:val="00A3209A"/>
    <w:rsid w:val="00A47280"/>
    <w:rsid w:val="00A60332"/>
    <w:rsid w:val="00A610C4"/>
    <w:rsid w:val="00A74A37"/>
    <w:rsid w:val="00A75530"/>
    <w:rsid w:val="00A906F9"/>
    <w:rsid w:val="00A93A00"/>
    <w:rsid w:val="00AA0572"/>
    <w:rsid w:val="00AA1869"/>
    <w:rsid w:val="00AC6DE1"/>
    <w:rsid w:val="00AD5DEE"/>
    <w:rsid w:val="00AD71BB"/>
    <w:rsid w:val="00AE2DD5"/>
    <w:rsid w:val="00AF4403"/>
    <w:rsid w:val="00B11F7F"/>
    <w:rsid w:val="00B26C15"/>
    <w:rsid w:val="00B4257F"/>
    <w:rsid w:val="00B55861"/>
    <w:rsid w:val="00B643ED"/>
    <w:rsid w:val="00B81181"/>
    <w:rsid w:val="00B90378"/>
    <w:rsid w:val="00B93625"/>
    <w:rsid w:val="00B95D98"/>
    <w:rsid w:val="00BC0CDE"/>
    <w:rsid w:val="00BD2E7F"/>
    <w:rsid w:val="00BD4F5E"/>
    <w:rsid w:val="00BE2B74"/>
    <w:rsid w:val="00BE4D2E"/>
    <w:rsid w:val="00BE787D"/>
    <w:rsid w:val="00C03C08"/>
    <w:rsid w:val="00C04D30"/>
    <w:rsid w:val="00C0660D"/>
    <w:rsid w:val="00C17041"/>
    <w:rsid w:val="00C1721E"/>
    <w:rsid w:val="00C201EC"/>
    <w:rsid w:val="00C327B2"/>
    <w:rsid w:val="00C33770"/>
    <w:rsid w:val="00C47C07"/>
    <w:rsid w:val="00C566BC"/>
    <w:rsid w:val="00C60DC2"/>
    <w:rsid w:val="00C63AE2"/>
    <w:rsid w:val="00C74CAD"/>
    <w:rsid w:val="00C74D64"/>
    <w:rsid w:val="00C762AE"/>
    <w:rsid w:val="00C806FB"/>
    <w:rsid w:val="00C91E5D"/>
    <w:rsid w:val="00C937D6"/>
    <w:rsid w:val="00CB07B7"/>
    <w:rsid w:val="00CB2231"/>
    <w:rsid w:val="00CB590C"/>
    <w:rsid w:val="00CC4E89"/>
    <w:rsid w:val="00CD4D05"/>
    <w:rsid w:val="00CE2847"/>
    <w:rsid w:val="00CF0194"/>
    <w:rsid w:val="00D00E14"/>
    <w:rsid w:val="00D06655"/>
    <w:rsid w:val="00D10F79"/>
    <w:rsid w:val="00D23A56"/>
    <w:rsid w:val="00D26CB0"/>
    <w:rsid w:val="00D358FC"/>
    <w:rsid w:val="00D40085"/>
    <w:rsid w:val="00D41527"/>
    <w:rsid w:val="00D4165C"/>
    <w:rsid w:val="00D541A5"/>
    <w:rsid w:val="00D56B98"/>
    <w:rsid w:val="00D926C4"/>
    <w:rsid w:val="00DA176E"/>
    <w:rsid w:val="00DB3B8B"/>
    <w:rsid w:val="00DB66EC"/>
    <w:rsid w:val="00DD15F8"/>
    <w:rsid w:val="00DE0BD4"/>
    <w:rsid w:val="00DE2A0B"/>
    <w:rsid w:val="00E01DA6"/>
    <w:rsid w:val="00E130F6"/>
    <w:rsid w:val="00E22EFE"/>
    <w:rsid w:val="00E3338A"/>
    <w:rsid w:val="00E33ACD"/>
    <w:rsid w:val="00E510D6"/>
    <w:rsid w:val="00E61745"/>
    <w:rsid w:val="00E63E3C"/>
    <w:rsid w:val="00E65114"/>
    <w:rsid w:val="00E90882"/>
    <w:rsid w:val="00EA0C2F"/>
    <w:rsid w:val="00EA24D2"/>
    <w:rsid w:val="00EA2D2D"/>
    <w:rsid w:val="00EA40F8"/>
    <w:rsid w:val="00EC0B72"/>
    <w:rsid w:val="00ED2572"/>
    <w:rsid w:val="00ED5395"/>
    <w:rsid w:val="00ED5579"/>
    <w:rsid w:val="00EE5AF8"/>
    <w:rsid w:val="00EE5AFD"/>
    <w:rsid w:val="00EF43F6"/>
    <w:rsid w:val="00EF63C1"/>
    <w:rsid w:val="00F00F00"/>
    <w:rsid w:val="00F039A6"/>
    <w:rsid w:val="00F116E6"/>
    <w:rsid w:val="00F175F5"/>
    <w:rsid w:val="00F255F5"/>
    <w:rsid w:val="00F425AC"/>
    <w:rsid w:val="00F56C53"/>
    <w:rsid w:val="00F62389"/>
    <w:rsid w:val="00F85F89"/>
    <w:rsid w:val="00F9751C"/>
    <w:rsid w:val="00FB3A3A"/>
    <w:rsid w:val="00FC2A3F"/>
    <w:rsid w:val="00FC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9C2F79"/>
  <w15:chartTrackingRefBased/>
  <w15:docId w15:val="{34A18188-61BE-4457-B047-614829DC0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60D"/>
    <w:pPr>
      <w:jc w:val="left"/>
    </w:pPr>
    <w:rPr>
      <w:rFonts w:ascii="Arial" w:eastAsia="Times New Roman" w:hAnsi="Arial" w:cs="Arial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4D6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E2A0B"/>
    <w:pPr>
      <w:ind w:left="720"/>
      <w:contextualSpacing/>
      <w:jc w:val="center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61A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A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D4D05"/>
    <w:pPr>
      <w:tabs>
        <w:tab w:val="center" w:pos="4680"/>
        <w:tab w:val="right" w:pos="9360"/>
      </w:tabs>
      <w:jc w:val="center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D4D05"/>
  </w:style>
  <w:style w:type="paragraph" w:styleId="Footer">
    <w:name w:val="footer"/>
    <w:basedOn w:val="Normal"/>
    <w:link w:val="FooterChar"/>
    <w:uiPriority w:val="99"/>
    <w:unhideWhenUsed/>
    <w:rsid w:val="00CD4D05"/>
    <w:pPr>
      <w:tabs>
        <w:tab w:val="center" w:pos="4680"/>
        <w:tab w:val="right" w:pos="9360"/>
      </w:tabs>
      <w:jc w:val="center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D4D05"/>
  </w:style>
  <w:style w:type="paragraph" w:styleId="Title">
    <w:name w:val="Title"/>
    <w:basedOn w:val="Normal"/>
    <w:link w:val="TitleChar"/>
    <w:qFormat/>
    <w:rsid w:val="001C3949"/>
    <w:pPr>
      <w:jc w:val="center"/>
    </w:pPr>
    <w:rPr>
      <w:i/>
      <w:iCs/>
      <w:sz w:val="22"/>
    </w:rPr>
  </w:style>
  <w:style w:type="character" w:customStyle="1" w:styleId="TitleChar">
    <w:name w:val="Title Char"/>
    <w:basedOn w:val="DefaultParagraphFont"/>
    <w:link w:val="Title"/>
    <w:rsid w:val="001C3949"/>
    <w:rPr>
      <w:rFonts w:ascii="Arial" w:eastAsia="Times New Roman" w:hAnsi="Arial" w:cs="Arial"/>
      <w:i/>
      <w:iCs/>
      <w:szCs w:val="24"/>
    </w:rPr>
  </w:style>
  <w:style w:type="paragraph" w:styleId="BodyText">
    <w:name w:val="Body Text"/>
    <w:basedOn w:val="Normal"/>
    <w:link w:val="BodyTextChar"/>
    <w:rsid w:val="001C3949"/>
    <w:pPr>
      <w:jc w:val="both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1C3949"/>
    <w:rPr>
      <w:rFonts w:ascii="Arial" w:eastAsia="Times New Roman" w:hAnsi="Arial" w:cs="Arial"/>
      <w:szCs w:val="24"/>
    </w:rPr>
  </w:style>
  <w:style w:type="table" w:styleId="TableGrid">
    <w:name w:val="Table Grid"/>
    <w:basedOn w:val="TableNormal"/>
    <w:uiPriority w:val="39"/>
    <w:rsid w:val="001C3949"/>
    <w:pPr>
      <w:jc w:val="left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7Colorful">
    <w:name w:val="Grid Table 7 Colorful"/>
    <w:basedOn w:val="TableNormal"/>
    <w:uiPriority w:val="52"/>
    <w:rsid w:val="00690097"/>
    <w:pPr>
      <w:jc w:val="left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0B0E8E"/>
  </w:style>
  <w:style w:type="character" w:customStyle="1" w:styleId="Heading1Char">
    <w:name w:val="Heading 1 Char"/>
    <w:basedOn w:val="DefaultParagraphFont"/>
    <w:link w:val="Heading1"/>
    <w:uiPriority w:val="9"/>
    <w:rsid w:val="00C74D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table" w:customStyle="1" w:styleId="TableGrid2">
    <w:name w:val="Table Grid2"/>
    <w:basedOn w:val="TableNormal"/>
    <w:next w:val="TableGrid"/>
    <w:uiPriority w:val="39"/>
    <w:rsid w:val="00341F4F"/>
    <w:pPr>
      <w:jc w:val="left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4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34%20DMF%20HIV%204%20th%20Gen%20RAPID%20Test\2%20QMS%20FOR%20MFG%20LICENCE%20HIV%204%20th%20GEN%20RAPID\3.3%20Q%20LIne%20Letter%20Head%20-%20Cop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91906-8F8E-41FC-B43C-C4124A493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3.3 Q LIne Letter Head - Copy</Template>
  <TotalTime>37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Gupteshwar Gupta</dc:creator>
  <cp:keywords/>
  <dc:description/>
  <cp:lastModifiedBy>Aryan Karki</cp:lastModifiedBy>
  <cp:revision>30</cp:revision>
  <cp:lastPrinted>2021-09-07T12:44:00Z</cp:lastPrinted>
  <dcterms:created xsi:type="dcterms:W3CDTF">2023-07-15T04:40:00Z</dcterms:created>
  <dcterms:modified xsi:type="dcterms:W3CDTF">2026-08-04T04:38:00Z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746584178</vt:i4>
  </property>
</Properties>
</file>