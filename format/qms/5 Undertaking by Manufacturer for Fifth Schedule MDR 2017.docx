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5F6EA" w14:textId="77777777" w:rsidR="005D5B50" w:rsidRDefault="005D5B50" w:rsidP="005D5B50">
      <w:pPr>
        <w:spacing w:line="276" w:lineRule="auto"/>
        <w:jc w:val="both"/>
        <w:rPr>
          <w:rFonts w:ascii="Times New Roman" w:hAnsi="Times New Roman" w:cs="Times New Roman"/>
          <w:sz w:val="24"/>
        </w:rPr>
      </w:pPr>
    </w:p>
    <w:p w14:paraId="16382144" w14:textId="666118F0" w:rsidR="00CF7AA2" w:rsidRPr="00CF7AA2" w:rsidRDefault="00994182" w:rsidP="00CF7AA2">
      <w:pPr>
        <w:jc w:val="right"/>
        <w:rPr>
          <w:rFonts w:ascii="Times New Roman" w:eastAsia="Calibri" w:hAnsi="Times New Roman" w:cs="Times New Roman"/>
          <w:b/>
          <w:bCs/>
          <w:sz w:val="24"/>
          <w:lang w:val="en-IN"/>
        </w:rPr>
      </w:pPr>
      <w:r>
        <w:rPr>
          <w:rFonts w:ascii="Times New Roman" w:eastAsia="Calibri" w:hAnsi="Times New Roman" w:cs="Times New Roman"/>
          <w:b/>
          <w:bCs/>
          <w:sz w:val="24"/>
          <w:lang w:val="en-IN"/>
        </w:rPr>
        <w:t>27</w:t>
      </w:r>
      <w:r w:rsidR="00CF7AA2" w:rsidRPr="00CF7AA2">
        <w:rPr>
          <w:rFonts w:ascii="Times New Roman" w:eastAsia="Calibri" w:hAnsi="Times New Roman" w:cs="Times New Roman"/>
          <w:b/>
          <w:bCs/>
          <w:sz w:val="24"/>
          <w:lang w:val="en-IN"/>
        </w:rPr>
        <w:t>.</w:t>
      </w:r>
      <w:r w:rsidR="004501AC">
        <w:rPr>
          <w:rFonts w:ascii="Times New Roman" w:eastAsia="Calibri" w:hAnsi="Times New Roman" w:cs="Times New Roman"/>
          <w:b/>
          <w:bCs/>
          <w:sz w:val="24"/>
          <w:lang w:val="en-IN"/>
        </w:rPr>
        <w:t>Feb</w:t>
      </w:r>
      <w:r w:rsidR="00CF7AA2" w:rsidRPr="00CF7AA2">
        <w:rPr>
          <w:rFonts w:ascii="Times New Roman" w:eastAsia="Calibri" w:hAnsi="Times New Roman" w:cs="Times New Roman"/>
          <w:b/>
          <w:bCs/>
          <w:sz w:val="24"/>
          <w:lang w:val="en-IN"/>
        </w:rPr>
        <w:t>.202</w:t>
      </w:r>
      <w:r w:rsidR="004501AC">
        <w:rPr>
          <w:rFonts w:ascii="Times New Roman" w:eastAsia="Calibri" w:hAnsi="Times New Roman" w:cs="Times New Roman"/>
          <w:b/>
          <w:bCs/>
          <w:sz w:val="24"/>
          <w:lang w:val="en-IN"/>
        </w:rPr>
        <w:t>4</w:t>
      </w:r>
    </w:p>
    <w:p w14:paraId="0260E022" w14:textId="77777777" w:rsidR="00CF7AA2" w:rsidRPr="00CF7AA2" w:rsidRDefault="00CF7AA2" w:rsidP="00CF7AA2">
      <w:pPr>
        <w:jc w:val="both"/>
        <w:rPr>
          <w:rFonts w:ascii="Times New Roman" w:eastAsia="Calibri" w:hAnsi="Times New Roman" w:cs="Times New Roman"/>
          <w:b/>
          <w:sz w:val="24"/>
          <w:lang w:val="en-IN"/>
        </w:rPr>
      </w:pPr>
    </w:p>
    <w:p w14:paraId="59833531" w14:textId="77777777" w:rsidR="00CF7AA2" w:rsidRPr="00CF7AA2" w:rsidRDefault="00CF7AA2" w:rsidP="00CF7AA2">
      <w:pPr>
        <w:jc w:val="both"/>
        <w:rPr>
          <w:rFonts w:ascii="Times New Roman" w:eastAsia="Calibri" w:hAnsi="Times New Roman" w:cs="Times New Roman"/>
          <w:b/>
          <w:sz w:val="24"/>
          <w:lang w:val="en-IN"/>
        </w:rPr>
      </w:pPr>
    </w:p>
    <w:p w14:paraId="199C8587" w14:textId="77777777" w:rsidR="00CF7AA2" w:rsidRPr="00CF7AA2" w:rsidRDefault="00CF7AA2" w:rsidP="00CF7AA2">
      <w:pPr>
        <w:spacing w:line="276" w:lineRule="auto"/>
        <w:jc w:val="both"/>
        <w:rPr>
          <w:rFonts w:ascii="Times New Roman" w:eastAsia="Calibri" w:hAnsi="Times New Roman" w:cs="Times New Roman"/>
          <w:b/>
          <w:sz w:val="24"/>
          <w:lang w:val="en-IN"/>
        </w:rPr>
      </w:pPr>
      <w:r w:rsidRPr="00CF7AA2">
        <w:rPr>
          <w:rFonts w:ascii="Times New Roman" w:eastAsia="Calibri" w:hAnsi="Times New Roman" w:cs="Times New Roman"/>
          <w:b/>
          <w:sz w:val="24"/>
          <w:lang w:val="en-IN"/>
        </w:rPr>
        <w:t>To,</w:t>
      </w:r>
    </w:p>
    <w:p w14:paraId="24BB45AA" w14:textId="77777777" w:rsidR="00CF7AA2" w:rsidRPr="00CF7AA2" w:rsidRDefault="00CF7AA2" w:rsidP="00CF7AA2">
      <w:pPr>
        <w:spacing w:line="276" w:lineRule="auto"/>
        <w:jc w:val="both"/>
        <w:rPr>
          <w:rFonts w:ascii="Times New Roman" w:eastAsia="Calibri" w:hAnsi="Times New Roman" w:cs="Times New Roman"/>
          <w:b/>
          <w:sz w:val="24"/>
          <w:lang w:val="en-IN"/>
        </w:rPr>
      </w:pPr>
      <w:r w:rsidRPr="00CF7AA2">
        <w:rPr>
          <w:rFonts w:ascii="Times New Roman" w:eastAsia="Calibri" w:hAnsi="Times New Roman" w:cs="Times New Roman"/>
          <w:b/>
          <w:sz w:val="24"/>
          <w:lang w:val="en-IN"/>
        </w:rPr>
        <w:t>Drug Controller General of India</w:t>
      </w:r>
    </w:p>
    <w:p w14:paraId="3F6C5862" w14:textId="77777777" w:rsidR="00CF7AA2" w:rsidRPr="00CF7AA2" w:rsidRDefault="00CF7AA2" w:rsidP="00CF7AA2">
      <w:pPr>
        <w:spacing w:line="276" w:lineRule="auto"/>
        <w:jc w:val="both"/>
        <w:rPr>
          <w:rFonts w:ascii="Times New Roman" w:eastAsia="Calibri" w:hAnsi="Times New Roman" w:cs="Times New Roman"/>
          <w:b/>
          <w:sz w:val="24"/>
          <w:lang w:val="en-IN"/>
        </w:rPr>
      </w:pPr>
      <w:r w:rsidRPr="00CF7AA2">
        <w:rPr>
          <w:rFonts w:ascii="Times New Roman" w:eastAsia="Calibri" w:hAnsi="Times New Roman" w:cs="Times New Roman"/>
          <w:b/>
          <w:sz w:val="24"/>
          <w:lang w:val="en-IN"/>
        </w:rPr>
        <w:t>Directorate General of Health Services,</w:t>
      </w:r>
    </w:p>
    <w:p w14:paraId="3A878856" w14:textId="77777777" w:rsidR="00CF7AA2" w:rsidRPr="00CF7AA2" w:rsidRDefault="00CF7AA2" w:rsidP="00CF7AA2">
      <w:pPr>
        <w:spacing w:line="276" w:lineRule="auto"/>
        <w:jc w:val="both"/>
        <w:rPr>
          <w:rFonts w:ascii="Times New Roman" w:eastAsia="Calibri" w:hAnsi="Times New Roman" w:cs="Times New Roman"/>
          <w:b/>
          <w:sz w:val="24"/>
          <w:lang w:val="en-IN"/>
        </w:rPr>
      </w:pPr>
      <w:r w:rsidRPr="00CF7AA2">
        <w:rPr>
          <w:rFonts w:ascii="Times New Roman" w:eastAsia="Calibri" w:hAnsi="Times New Roman" w:cs="Times New Roman"/>
          <w:b/>
          <w:sz w:val="24"/>
          <w:lang w:val="en-IN"/>
        </w:rPr>
        <w:t xml:space="preserve">FDA Bhawan, </w:t>
      </w:r>
    </w:p>
    <w:p w14:paraId="7C8611D2" w14:textId="77777777" w:rsidR="00CF7AA2" w:rsidRPr="00CF7AA2" w:rsidRDefault="00CF7AA2" w:rsidP="00CF7AA2">
      <w:pPr>
        <w:spacing w:line="276" w:lineRule="auto"/>
        <w:jc w:val="both"/>
        <w:rPr>
          <w:rFonts w:ascii="Times New Roman" w:eastAsia="Calibri" w:hAnsi="Times New Roman" w:cs="Times New Roman"/>
          <w:sz w:val="24"/>
          <w:lang w:val="en-IN"/>
        </w:rPr>
      </w:pPr>
      <w:r w:rsidRPr="00CF7AA2">
        <w:rPr>
          <w:rFonts w:ascii="Times New Roman" w:eastAsia="Calibri" w:hAnsi="Times New Roman" w:cs="Times New Roman"/>
          <w:b/>
          <w:sz w:val="24"/>
          <w:lang w:val="en-IN"/>
        </w:rPr>
        <w:t>Kotla Road, New Delhi-110002</w:t>
      </w:r>
    </w:p>
    <w:p w14:paraId="3E66A98A" w14:textId="77777777" w:rsidR="00CF7AA2" w:rsidRPr="00CF7AA2" w:rsidRDefault="00CF7AA2" w:rsidP="00CF7AA2">
      <w:pPr>
        <w:jc w:val="both"/>
        <w:rPr>
          <w:rFonts w:ascii="Times New Roman" w:eastAsia="Calibri" w:hAnsi="Times New Roman" w:cs="Times New Roman"/>
          <w:sz w:val="24"/>
          <w:lang w:val="en-IN"/>
        </w:rPr>
      </w:pPr>
    </w:p>
    <w:p w14:paraId="0382DD8A" w14:textId="77777777" w:rsidR="00CF7AA2" w:rsidRPr="00CF7AA2" w:rsidRDefault="00CF7AA2" w:rsidP="00CF7AA2">
      <w:pPr>
        <w:jc w:val="both"/>
        <w:rPr>
          <w:rFonts w:ascii="Times New Roman" w:eastAsia="Calibri" w:hAnsi="Times New Roman" w:cs="Times New Roman"/>
          <w:b/>
          <w:sz w:val="24"/>
          <w:u w:val="single"/>
          <w:lang w:val="en-IN"/>
        </w:rPr>
      </w:pPr>
    </w:p>
    <w:p w14:paraId="4E79B8C5" w14:textId="77777777" w:rsidR="00CF7AA2" w:rsidRPr="00CF7AA2" w:rsidRDefault="00CF7AA2" w:rsidP="00CF7AA2">
      <w:pPr>
        <w:jc w:val="center"/>
        <w:rPr>
          <w:rFonts w:ascii="Times New Roman" w:eastAsia="Calibri" w:hAnsi="Times New Roman" w:cs="Times New Roman"/>
          <w:b/>
          <w:sz w:val="24"/>
          <w:lang w:val="en-IN"/>
        </w:rPr>
      </w:pPr>
      <w:r w:rsidRPr="00CF7AA2">
        <w:rPr>
          <w:rFonts w:ascii="Times New Roman" w:eastAsia="Calibri" w:hAnsi="Times New Roman" w:cs="Times New Roman"/>
          <w:b/>
          <w:sz w:val="24"/>
          <w:lang w:val="en-IN"/>
        </w:rPr>
        <w:t>UNDERTAKING</w:t>
      </w:r>
    </w:p>
    <w:p w14:paraId="2EB23BE7" w14:textId="77777777" w:rsidR="00CF7AA2" w:rsidRPr="00CF7AA2" w:rsidRDefault="00CF7AA2" w:rsidP="00CF7AA2">
      <w:pPr>
        <w:jc w:val="both"/>
        <w:rPr>
          <w:rFonts w:ascii="Times New Roman" w:eastAsia="Calibri" w:hAnsi="Times New Roman" w:cs="Times New Roman"/>
          <w:sz w:val="24"/>
          <w:lang w:val="en-IN"/>
        </w:rPr>
      </w:pPr>
    </w:p>
    <w:p w14:paraId="06B0DAB3" w14:textId="77777777" w:rsidR="00CF7AA2" w:rsidRPr="00CF7AA2" w:rsidRDefault="00CF7AA2" w:rsidP="00CF7AA2">
      <w:pPr>
        <w:jc w:val="both"/>
        <w:rPr>
          <w:rFonts w:ascii="Times New Roman" w:eastAsia="Calibri" w:hAnsi="Times New Roman" w:cs="Times New Roman"/>
          <w:sz w:val="24"/>
          <w:lang w:val="en-IN"/>
        </w:rPr>
      </w:pPr>
    </w:p>
    <w:p w14:paraId="49C2A6F8" w14:textId="46F3AA4D" w:rsidR="00CF7AA2" w:rsidRPr="00CF7AA2" w:rsidRDefault="00CF7AA2" w:rsidP="00CF7AA2">
      <w:pPr>
        <w:spacing w:line="360" w:lineRule="auto"/>
        <w:jc w:val="both"/>
        <w:rPr>
          <w:rFonts w:ascii="Times New Roman" w:eastAsia="Calibri" w:hAnsi="Times New Roman" w:cs="Times New Roman"/>
          <w:sz w:val="24"/>
          <w:lang w:val="en-IN"/>
        </w:rPr>
      </w:pPr>
      <w:bookmarkStart w:id="0" w:name="_Hlk109998853"/>
      <w:r w:rsidRPr="00CF7AA2">
        <w:rPr>
          <w:rFonts w:ascii="Times New Roman" w:eastAsia="Calibri" w:hAnsi="Times New Roman" w:cs="Times New Roman"/>
          <w:sz w:val="24"/>
          <w:lang w:val="en-IN"/>
        </w:rPr>
        <w:t xml:space="preserve">We </w:t>
      </w:r>
      <w:r w:rsidR="000442DA">
        <w:rPr>
          <w:rFonts w:ascii="Times New Roman" w:eastAsia="Calibri" w:hAnsi="Times New Roman" w:cs="Times New Roman"/>
          <w:b/>
          <w:bCs/>
          <w:sz w:val="24"/>
          <w:lang w:val="en-IN"/>
        </w:rPr>
        <w:t>{</w:t>
      </w:r>
      <w:proofErr w:type="spellStart"/>
      <w:r w:rsidR="000442DA">
        <w:rPr>
          <w:rFonts w:ascii="Times New Roman" w:eastAsia="Calibri" w:hAnsi="Times New Roman" w:cs="Times New Roman"/>
          <w:b/>
          <w:bCs/>
          <w:sz w:val="24"/>
          <w:lang w:val="en-IN"/>
        </w:rPr>
        <w:t>companyName</w:t>
      </w:r>
      <w:proofErr w:type="spellEnd"/>
      <w:r w:rsidR="000442DA">
        <w:rPr>
          <w:rFonts w:ascii="Times New Roman" w:eastAsia="Calibri" w:hAnsi="Times New Roman" w:cs="Times New Roman"/>
          <w:b/>
          <w:bCs/>
          <w:sz w:val="24"/>
          <w:lang w:val="en-IN"/>
        </w:rPr>
        <w:t>}</w:t>
      </w:r>
      <w:r w:rsidRPr="00CF7AA2">
        <w:rPr>
          <w:rFonts w:ascii="Times New Roman" w:eastAsia="Calibri" w:hAnsi="Times New Roman" w:cs="Times New Roman"/>
          <w:sz w:val="24"/>
          <w:lang w:val="en-IN"/>
        </w:rPr>
        <w:t xml:space="preserve"> having registered office at </w:t>
      </w:r>
      <w:r w:rsidR="000442DA">
        <w:rPr>
          <w:rFonts w:ascii="Times New Roman" w:eastAsia="Calibri" w:hAnsi="Times New Roman" w:cs="Times New Roman"/>
          <w:sz w:val="24"/>
          <w:lang w:val="en-IN"/>
        </w:rPr>
        <w:t>{</w:t>
      </w:r>
      <w:proofErr w:type="spellStart"/>
      <w:r w:rsidR="000442DA">
        <w:rPr>
          <w:rFonts w:ascii="Times New Roman" w:eastAsia="Calibri" w:hAnsi="Times New Roman" w:cs="Times New Roman"/>
          <w:sz w:val="24"/>
          <w:lang w:val="en-IN"/>
        </w:rPr>
        <w:t>companyAddress</w:t>
      </w:r>
      <w:proofErr w:type="spellEnd"/>
      <w:r w:rsidR="000442DA">
        <w:rPr>
          <w:rFonts w:ascii="Times New Roman" w:eastAsia="Calibri" w:hAnsi="Times New Roman" w:cs="Times New Roman"/>
          <w:sz w:val="24"/>
          <w:lang w:val="en-IN"/>
        </w:rPr>
        <w:t>}</w:t>
      </w:r>
      <w:r w:rsidRPr="00CF7AA2">
        <w:rPr>
          <w:rFonts w:ascii="Times New Roman" w:eastAsia="Calibri" w:hAnsi="Times New Roman" w:cs="Times New Roman"/>
          <w:sz w:val="24"/>
          <w:lang w:val="en-IN"/>
        </w:rPr>
        <w:t xml:space="preserve"> do hereby declare and undertakes that we are in compliance with the provision of Fifth (5</w:t>
      </w:r>
      <w:r w:rsidRPr="00CF7AA2">
        <w:rPr>
          <w:rFonts w:ascii="Times New Roman" w:eastAsia="Calibri" w:hAnsi="Times New Roman" w:cs="Times New Roman"/>
          <w:sz w:val="24"/>
          <w:vertAlign w:val="superscript"/>
          <w:lang w:val="en-IN"/>
        </w:rPr>
        <w:t>th</w:t>
      </w:r>
      <w:r w:rsidRPr="00CF7AA2">
        <w:rPr>
          <w:rFonts w:ascii="Times New Roman" w:eastAsia="Calibri" w:hAnsi="Times New Roman" w:cs="Times New Roman"/>
          <w:sz w:val="24"/>
          <w:lang w:val="en-IN"/>
        </w:rPr>
        <w:t xml:space="preserve">) Schedule of the Medical Device Rule (MDR), 2017 for our manufacturing site with respect to Quality Management System. </w:t>
      </w:r>
    </w:p>
    <w:bookmarkEnd w:id="0"/>
    <w:p w14:paraId="4B8C5CCC" w14:textId="77777777" w:rsidR="00CF7AA2" w:rsidRPr="00CF7AA2" w:rsidRDefault="00CF7AA2" w:rsidP="00CF7AA2">
      <w:pPr>
        <w:rPr>
          <w:rFonts w:ascii="Times New Roman" w:hAnsi="Times New Roman" w:cs="Times New Roman"/>
          <w:sz w:val="24"/>
        </w:rPr>
      </w:pPr>
    </w:p>
    <w:p w14:paraId="62D0DCBE" w14:textId="77777777" w:rsidR="00CF7AA2" w:rsidRPr="00CF7AA2" w:rsidRDefault="00CF7AA2" w:rsidP="00CF7AA2">
      <w:pPr>
        <w:rPr>
          <w:rFonts w:ascii="Times New Roman" w:eastAsia="Calibri" w:hAnsi="Times New Roman" w:cs="Times New Roman"/>
          <w:b/>
          <w:sz w:val="24"/>
          <w:lang w:val="en-IN"/>
        </w:rPr>
      </w:pPr>
      <w:r w:rsidRPr="00CF7AA2">
        <w:rPr>
          <w:rFonts w:ascii="Times New Roman" w:eastAsia="Calibri" w:hAnsi="Times New Roman" w:cs="Times New Roman"/>
          <w:b/>
          <w:sz w:val="24"/>
          <w:lang w:val="en-IN"/>
        </w:rPr>
        <w:t>Thanking you</w:t>
      </w:r>
    </w:p>
    <w:p w14:paraId="01B14EAD" w14:textId="77777777" w:rsidR="00CF7AA2" w:rsidRPr="00CF7AA2" w:rsidRDefault="00CF7AA2" w:rsidP="00CF7AA2">
      <w:pPr>
        <w:rPr>
          <w:rFonts w:ascii="Times New Roman" w:eastAsia="Calibri" w:hAnsi="Times New Roman" w:cs="Times New Roman"/>
          <w:b/>
          <w:sz w:val="24"/>
          <w:lang w:val="en-IN"/>
        </w:rPr>
      </w:pPr>
    </w:p>
    <w:p w14:paraId="0A23FAAC" w14:textId="77777777" w:rsidR="00CF7AA2" w:rsidRPr="00CF7AA2" w:rsidRDefault="00CF7AA2" w:rsidP="00CF7AA2">
      <w:pPr>
        <w:jc w:val="both"/>
        <w:rPr>
          <w:rFonts w:ascii="Times New Roman" w:hAnsi="Times New Roman" w:cs="Times New Roman"/>
          <w:b/>
          <w:bCs/>
          <w:sz w:val="24"/>
          <w:lang w:eastAsia="zh-CN"/>
        </w:rPr>
      </w:pPr>
      <w:r w:rsidRPr="00CF7AA2">
        <w:rPr>
          <w:rFonts w:ascii="Times New Roman" w:hAnsi="Times New Roman" w:cs="Times New Roman"/>
          <w:b/>
          <w:bCs/>
          <w:sz w:val="24"/>
        </w:rPr>
        <w:t>Yours truly,</w:t>
      </w:r>
    </w:p>
    <w:p w14:paraId="21545854" w14:textId="77777777" w:rsidR="00CF7AA2" w:rsidRPr="00CF7AA2" w:rsidRDefault="00CF7AA2" w:rsidP="00CF7AA2">
      <w:pPr>
        <w:jc w:val="both"/>
        <w:rPr>
          <w:rFonts w:ascii="Times New Roman" w:hAnsi="Times New Roman" w:cs="Times New Roman"/>
          <w:b/>
          <w:bCs/>
          <w:sz w:val="24"/>
          <w:shd w:val="clear" w:color="auto" w:fill="FFFFFF"/>
          <w:lang w:eastAsia="zh-CN"/>
        </w:rPr>
      </w:pPr>
    </w:p>
    <w:p w14:paraId="3BCD4FB2" w14:textId="38CEEA2A" w:rsidR="00CF7AA2" w:rsidRDefault="000442DA" w:rsidP="00CF7AA2">
      <w:pPr>
        <w:shd w:val="clear" w:color="auto" w:fill="FFFFFF"/>
        <w:spacing w:line="276" w:lineRule="auto"/>
        <w:jc w:val="both"/>
        <w:rPr>
          <w:rFonts w:ascii="Times New Roman" w:hAnsi="Times New Roman" w:cs="Times New Roman"/>
          <w:b/>
          <w:bCs/>
          <w:sz w:val="24"/>
          <w:lang w:eastAsia="zh-CN"/>
        </w:rPr>
      </w:pPr>
      <w:r>
        <w:rPr>
          <w:rFonts w:ascii="Times New Roman" w:hAnsi="Times New Roman" w:cs="Times New Roman"/>
          <w:b/>
          <w:bCs/>
          <w:sz w:val="24"/>
          <w:lang w:eastAsia="zh-CN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4"/>
          <w:lang w:eastAsia="zh-CN"/>
        </w:rPr>
        <w:t>companyName</w:t>
      </w:r>
      <w:proofErr w:type="spellEnd"/>
      <w:r>
        <w:rPr>
          <w:rFonts w:ascii="Times New Roman" w:hAnsi="Times New Roman" w:cs="Times New Roman"/>
          <w:b/>
          <w:bCs/>
          <w:sz w:val="24"/>
          <w:lang w:eastAsia="zh-CN"/>
        </w:rPr>
        <w:t>}</w:t>
      </w:r>
    </w:p>
    <w:p w14:paraId="74FA1B55" w14:textId="77777777" w:rsidR="000442DA" w:rsidRPr="00CF7AA2" w:rsidRDefault="000442DA" w:rsidP="00CF7AA2">
      <w:pPr>
        <w:shd w:val="clear" w:color="auto" w:fill="FFFFFF"/>
        <w:spacing w:line="276" w:lineRule="auto"/>
        <w:jc w:val="both"/>
        <w:rPr>
          <w:rFonts w:ascii="Times New Roman" w:hAnsi="Times New Roman" w:cs="Times New Roman"/>
          <w:b/>
          <w:bCs/>
          <w:sz w:val="24"/>
          <w:lang w:eastAsia="zh-CN"/>
        </w:rPr>
      </w:pPr>
    </w:p>
    <w:p w14:paraId="4E772B4E" w14:textId="67AC7AC8" w:rsidR="00CF7AA2" w:rsidRPr="00CF7AA2" w:rsidRDefault="00CF7AA2" w:rsidP="00CF7AA2">
      <w:pPr>
        <w:jc w:val="both"/>
        <w:rPr>
          <w:rFonts w:ascii="Arial Nova" w:eastAsia="Calibri" w:hAnsi="Arial Nova"/>
          <w:b/>
          <w:bCs/>
          <w:noProof/>
          <w:sz w:val="24"/>
        </w:rPr>
      </w:pPr>
    </w:p>
    <w:p w14:paraId="4CC52401" w14:textId="04D2C896" w:rsidR="00CF7AA2" w:rsidRPr="00CF7AA2" w:rsidRDefault="000442DA" w:rsidP="00CF7AA2">
      <w:pPr>
        <w:jc w:val="both"/>
        <w:rPr>
          <w:rFonts w:ascii="Times New Roman" w:eastAsia="Calibri" w:hAnsi="Times New Roman" w:cs="Times New Roman"/>
          <w:b/>
          <w:bCs/>
          <w:sz w:val="24"/>
        </w:rPr>
      </w:pPr>
      <w:r>
        <w:rPr>
          <w:rFonts w:ascii="Times New Roman" w:eastAsia="Calibri" w:hAnsi="Times New Roman" w:cs="Times New Roman"/>
          <w:b/>
          <w:bCs/>
          <w:sz w:val="24"/>
        </w:rPr>
        <w:t>{</w:t>
      </w:r>
      <w:proofErr w:type="spellStart"/>
      <w:r>
        <w:rPr>
          <w:rFonts w:ascii="Times New Roman" w:eastAsia="Calibri" w:hAnsi="Times New Roman" w:cs="Times New Roman"/>
          <w:b/>
          <w:bCs/>
          <w:sz w:val="24"/>
        </w:rPr>
        <w:t>directorName</w:t>
      </w:r>
      <w:proofErr w:type="spellEnd"/>
      <w:r>
        <w:rPr>
          <w:rFonts w:ascii="Times New Roman" w:eastAsia="Calibri" w:hAnsi="Times New Roman" w:cs="Times New Roman"/>
          <w:b/>
          <w:bCs/>
          <w:sz w:val="24"/>
        </w:rPr>
        <w:t>}</w:t>
      </w:r>
    </w:p>
    <w:p w14:paraId="42031DF1" w14:textId="77777777" w:rsidR="00CF7AA2" w:rsidRPr="00CF7AA2" w:rsidRDefault="00CF7AA2" w:rsidP="00CF7AA2">
      <w:pPr>
        <w:jc w:val="both"/>
        <w:rPr>
          <w:rFonts w:ascii="Times New Roman" w:eastAsia="Calibri" w:hAnsi="Times New Roman" w:cs="Times New Roman"/>
          <w:b/>
          <w:bCs/>
          <w:sz w:val="24"/>
        </w:rPr>
      </w:pPr>
      <w:r w:rsidRPr="00CF7AA2">
        <w:rPr>
          <w:rFonts w:ascii="Times New Roman" w:eastAsia="Calibri" w:hAnsi="Times New Roman" w:cs="Times New Roman"/>
          <w:b/>
          <w:bCs/>
          <w:sz w:val="24"/>
        </w:rPr>
        <w:t xml:space="preserve">Director </w:t>
      </w:r>
    </w:p>
    <w:p w14:paraId="59505AD0" w14:textId="77777777" w:rsidR="000442DA" w:rsidRDefault="000442DA" w:rsidP="000442DA">
      <w:pPr>
        <w:shd w:val="clear" w:color="auto" w:fill="FFFFFF"/>
        <w:spacing w:line="276" w:lineRule="auto"/>
        <w:jc w:val="both"/>
        <w:rPr>
          <w:rFonts w:ascii="Times New Roman" w:hAnsi="Times New Roman" w:cs="Times New Roman"/>
          <w:b/>
          <w:bCs/>
          <w:sz w:val="24"/>
          <w:lang w:eastAsia="zh-CN"/>
        </w:rPr>
      </w:pPr>
      <w:r>
        <w:rPr>
          <w:rFonts w:ascii="Times New Roman" w:hAnsi="Times New Roman" w:cs="Times New Roman"/>
          <w:b/>
          <w:bCs/>
          <w:sz w:val="24"/>
          <w:lang w:eastAsia="zh-CN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4"/>
          <w:lang w:eastAsia="zh-CN"/>
        </w:rPr>
        <w:t>companyName</w:t>
      </w:r>
      <w:proofErr w:type="spellEnd"/>
      <w:r>
        <w:rPr>
          <w:rFonts w:ascii="Times New Roman" w:hAnsi="Times New Roman" w:cs="Times New Roman"/>
          <w:b/>
          <w:bCs/>
          <w:sz w:val="24"/>
          <w:lang w:eastAsia="zh-CN"/>
        </w:rPr>
        <w:t>}</w:t>
      </w:r>
    </w:p>
    <w:p w14:paraId="2FE41B6C" w14:textId="77777777" w:rsidR="00CF7AA2" w:rsidRPr="005D5B50" w:rsidRDefault="00CF7AA2" w:rsidP="005D5B50">
      <w:pPr>
        <w:spacing w:line="276" w:lineRule="auto"/>
        <w:jc w:val="both"/>
        <w:rPr>
          <w:rFonts w:ascii="Times New Roman" w:hAnsi="Times New Roman" w:cs="Times New Roman"/>
          <w:sz w:val="24"/>
        </w:rPr>
      </w:pPr>
    </w:p>
    <w:sectPr w:rsidR="00CF7AA2" w:rsidRPr="005D5B50" w:rsidSect="00427526">
      <w:headerReference w:type="default" r:id="rId8"/>
      <w:footerReference w:type="default" r:id="rId9"/>
      <w:pgSz w:w="11906" w:h="16838" w:code="9"/>
      <w:pgMar w:top="1440" w:right="1440" w:bottom="1440" w:left="1440" w:header="51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BF5C0" w14:textId="77777777" w:rsidR="00E725C7" w:rsidRDefault="00E725C7" w:rsidP="00CD4D05">
      <w:r>
        <w:separator/>
      </w:r>
    </w:p>
  </w:endnote>
  <w:endnote w:type="continuationSeparator" w:id="0">
    <w:p w14:paraId="0DBC3D86" w14:textId="77777777" w:rsidR="00E725C7" w:rsidRDefault="00E725C7" w:rsidP="00CD4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79A3C" w14:textId="77777777" w:rsidR="00C74D64" w:rsidRDefault="00C74D64" w:rsidP="00C74D64">
    <w:pPr>
      <w:spacing w:line="276" w:lineRule="auto"/>
      <w:rPr>
        <w:b/>
        <w:bCs/>
        <w:szCs w:val="20"/>
      </w:rPr>
    </w:pPr>
    <w:r>
      <w:rPr>
        <w:b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59FBCC3" wp14:editId="3C1982B8">
              <wp:simplePos x="0" y="0"/>
              <wp:positionH relativeFrom="column">
                <wp:posOffset>-1011382</wp:posOffset>
              </wp:positionH>
              <wp:positionV relativeFrom="paragraph">
                <wp:posOffset>71062</wp:posOffset>
              </wp:positionV>
              <wp:extent cx="7744691" cy="6928"/>
              <wp:effectExtent l="0" t="0" r="27940" b="31750"/>
              <wp:wrapNone/>
              <wp:docPr id="61408360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44691" cy="692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250F7AE0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9.65pt,5.6pt" to="530.1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" strokecolor="#4579b8 [3044]" strokeweight="1.5pt"/>
          </w:pict>
        </mc:Fallback>
      </mc:AlternateContent>
    </w:r>
  </w:p>
  <w:p w14:paraId="5C04B075" w14:textId="4E0039AC" w:rsidR="00C74D64" w:rsidRPr="00D17BEC" w:rsidRDefault="00ED292A" w:rsidP="00C74D64">
    <w:pPr>
      <w:spacing w:line="276" w:lineRule="auto"/>
      <w:ind w:right="260"/>
      <w:jc w:val="center"/>
      <w:rPr>
        <w:rFonts w:ascii="Arial Narrow" w:hAnsi="Arial Narrow"/>
        <w:sz w:val="18"/>
        <w:szCs w:val="18"/>
      </w:rPr>
    </w:pPr>
    <w:r>
      <w:rPr>
        <w:rFonts w:ascii="Arial Narrow" w:hAnsi="Arial Narrow"/>
        <w:b/>
        <w:bCs/>
        <w:szCs w:val="20"/>
      </w:rPr>
      <w:t>{</w:t>
    </w:r>
    <w:proofErr w:type="spellStart"/>
    <w:r>
      <w:rPr>
        <w:rFonts w:ascii="Arial Narrow" w:hAnsi="Arial Narrow"/>
        <w:b/>
        <w:bCs/>
        <w:szCs w:val="20"/>
      </w:rPr>
      <w:t>companyName</w:t>
    </w:r>
    <w:proofErr w:type="spellEnd"/>
    <w:r>
      <w:rPr>
        <w:rFonts w:ascii="Arial Narrow" w:hAnsi="Arial Narrow"/>
        <w:b/>
        <w:bCs/>
        <w:szCs w:val="20"/>
      </w:rPr>
      <w:t>}</w:t>
    </w:r>
  </w:p>
  <w:p w14:paraId="01A63998" w14:textId="4E533877" w:rsidR="001A77AA" w:rsidRDefault="00ED292A" w:rsidP="00ED292A">
    <w:pPr>
      <w:pStyle w:val="Footer"/>
      <w:jc w:val="left"/>
    </w:pPr>
    <w:r>
      <w:t xml:space="preserve">                                                                       {</w:t>
    </w:r>
    <w:proofErr w:type="spellStart"/>
    <w:r>
      <w:t>companyAddress</w:t>
    </w:r>
    <w:proofErr w:type="spellEnd"/>
    <w: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3B98B5" w14:textId="77777777" w:rsidR="00E725C7" w:rsidRDefault="00E725C7" w:rsidP="00CD4D05">
      <w:r>
        <w:separator/>
      </w:r>
    </w:p>
  </w:footnote>
  <w:footnote w:type="continuationSeparator" w:id="0">
    <w:p w14:paraId="6F13DE56" w14:textId="77777777" w:rsidR="00E725C7" w:rsidRDefault="00E725C7" w:rsidP="00CD4D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71BE3" w14:textId="0A25A72C" w:rsidR="002C43D1" w:rsidRDefault="00CC4E89" w:rsidP="000442DA">
    <w:pPr>
      <w:pStyle w:val="Header"/>
      <w:jc w:val="right"/>
    </w:pPr>
    <w:bookmarkStart w:id="1" w:name="_Hlk77937372"/>
    <w:r w:rsidRPr="00DB3B8B">
      <w:rPr>
        <w:rFonts w:cstheme="minorHAnsi"/>
        <w:noProof/>
        <w:color w:val="FF0000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0905809" wp14:editId="2886E350">
              <wp:simplePos x="0" y="0"/>
              <wp:positionH relativeFrom="margin">
                <wp:posOffset>-1323975</wp:posOffset>
              </wp:positionH>
              <wp:positionV relativeFrom="page">
                <wp:posOffset>2106295</wp:posOffset>
              </wp:positionV>
              <wp:extent cx="5362575" cy="6479540"/>
              <wp:effectExtent l="0" t="0" r="0" b="0"/>
              <wp:wrapNone/>
              <wp:docPr id="2" name="Group 4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5362575" cy="6479540"/>
                        <a:chOff x="0" y="0"/>
                        <a:chExt cx="5446287" cy="6576486"/>
                      </a:xfrm>
                      <a:solidFill>
                        <a:schemeClr val="bg1">
                          <a:lumMod val="85000"/>
                        </a:schemeClr>
                      </a:solidFill>
                    </wpg:grpSpPr>
                    <wps:wsp>
                      <wps:cNvPr id="3" name="Rectangle 67"/>
                      <wps:cNvSpPr>
                        <a:spLocks noChangeAspect="1"/>
                      </wps:cNvSpPr>
                      <wps:spPr>
                        <a:xfrm rot="2601891">
                          <a:off x="827464" y="0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" name="Flowchart: Connector 4"/>
                      <wps:cNvSpPr>
                        <a:spLocks noChangeAspect="1"/>
                      </wps:cNvSpPr>
                      <wps:spPr>
                        <a:xfrm rot="2677212">
                          <a:off x="1430646" y="230322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" name="Rectangle 67"/>
                      <wps:cNvSpPr>
                        <a:spLocks noChangeAspect="1"/>
                      </wps:cNvSpPr>
                      <wps:spPr>
                        <a:xfrm rot="7898546">
                          <a:off x="887112" y="1301025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6" name="Rectangle 67"/>
                      <wps:cNvSpPr>
                        <a:spLocks noChangeAspect="1"/>
                      </wps:cNvSpPr>
                      <wps:spPr>
                        <a:xfrm rot="8021514">
                          <a:off x="979969" y="3838375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Rectangle 67"/>
                      <wps:cNvSpPr>
                        <a:spLocks noChangeAspect="1"/>
                      </wps:cNvSpPr>
                      <wps:spPr>
                        <a:xfrm rot="8021514">
                          <a:off x="2215721" y="2536026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8" name="Rectangle 67"/>
                      <wps:cNvSpPr>
                        <a:spLocks noChangeAspect="1"/>
                      </wps:cNvSpPr>
                      <wps:spPr>
                        <a:xfrm rot="13421514">
                          <a:off x="2238506" y="3792804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9" name="Rectangle 67"/>
                      <wps:cNvSpPr>
                        <a:spLocks noChangeAspect="1"/>
                      </wps:cNvSpPr>
                      <wps:spPr>
                        <a:xfrm rot="13421514">
                          <a:off x="929482" y="2553931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0" name="Rectangle 67"/>
                      <wps:cNvSpPr>
                        <a:spLocks noChangeAspect="1"/>
                      </wps:cNvSpPr>
                      <wps:spPr>
                        <a:xfrm rot="2841788">
                          <a:off x="3549717" y="2515412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1" name="Rectangle 67"/>
                      <wps:cNvSpPr>
                        <a:spLocks noChangeAspect="1"/>
                      </wps:cNvSpPr>
                      <wps:spPr>
                        <a:xfrm rot="8040342">
                          <a:off x="3530310" y="3771769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18054" y="861775"/>
                                <a:pt x="14717" y="785930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2" name="Flowchart: Connector 12"/>
                      <wps:cNvSpPr>
                        <a:spLocks noChangeAspect="1"/>
                      </wps:cNvSpPr>
                      <wps:spPr>
                        <a:xfrm rot="2677212">
                          <a:off x="1555548" y="2779295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Flowchart: Connector 13"/>
                      <wps:cNvSpPr>
                        <a:spLocks noChangeAspect="1"/>
                      </wps:cNvSpPr>
                      <wps:spPr>
                        <a:xfrm rot="2677212">
                          <a:off x="1627948" y="5345228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4" name="Flowchart: Connector 14"/>
                      <wps:cNvSpPr>
                        <a:spLocks noChangeAspect="1"/>
                      </wps:cNvSpPr>
                      <wps:spPr>
                        <a:xfrm rot="2677212">
                          <a:off x="2866264" y="4033697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F59C63D" id="Group 49" o:spid="_x0000_s1026" style="position:absolute;margin-left:-104.25pt;margin-top:165.85pt;width:422.25pt;height:510.2pt;z-index:-251654144;mso-position-horizontal-relative:margin;mso-position-vertical-relative:page;mso-width-relative:margin;mso-height-relative:margin" coordsize="54462,65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">
              <o:lock v:ext="edit" aspectratio="t"/>
              <v:shape id="Rectangle 67" o:spid="_x0000_s1027" style="position:absolute;left:8274;width:10095;height:27836;rotation:2841959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4" o:spid="_x0000_s1028" type="#_x0000_t120" style="position:absolute;left:14306;top:2303;width:10230;height:9927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" filled="f" stroked="f" strokeweight="2pt">
                <o:lock v:ext="edit" aspectratio="t"/>
              </v:shape>
              <v:shape id="Rectangle 67" o:spid="_x0000_s1029" style="position:absolute;left:8871;top:13010;width:10094;height:27836;rotation:8627319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0" style="position:absolute;left:9799;top:38383;width:10095;height:27837;rotation:8761632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1" style="position:absolute;left:22157;top:25360;width:10094;height:27836;rotation:8761632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2" style="position:absolute;left:22385;top:37928;width:10094;height:27836;rotation:-8933088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3" style="position:absolute;left:9294;top:25539;width:10095;height:27837;rotation:-8933088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4" style="position:absolute;left:35497;top:25154;width:10094;height:27836;rotation:3103990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5" style="position:absolute;left:35302;top:37717;width:10095;height:27837;rotation:8782198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18054,861775,14717,785930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Flowchart: Connector 12" o:spid="_x0000_s1036" type="#_x0000_t120" style="position:absolute;left:15555;top:27792;width:10230;height:9928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" filled="f" stroked="f" strokeweight="2pt">
                <o:lock v:ext="edit" aspectratio="t"/>
              </v:shape>
              <v:shape id="Flowchart: Connector 13" o:spid="_x0000_s1037" type="#_x0000_t120" style="position:absolute;left:16279;top:53452;width:10230;height:9927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" filled="f" stroked="f" strokeweight="2pt">
                <o:lock v:ext="edit" aspectratio="t"/>
              </v:shape>
              <v:shape id="Flowchart: Connector 14" o:spid="_x0000_s1038" type="#_x0000_t120" style="position:absolute;left:28662;top:40336;width:10230;height:9928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" filled="f" stroked="f" strokeweight="2pt">
                <o:lock v:ext="edit" aspectratio="t"/>
              </v:shape>
              <w10:wrap anchorx="margin" anchory="page"/>
            </v:group>
          </w:pict>
        </mc:Fallback>
      </mc:AlternateContent>
    </w:r>
    <w:bookmarkEnd w:id="1"/>
    <w:r w:rsidR="000442DA">
      <w:t xml:space="preserve">                                           {</w:t>
    </w:r>
    <w:proofErr w:type="spellStart"/>
    <w:r w:rsidR="000442DA">
      <w:t>companyLogo</w:t>
    </w:r>
    <w:proofErr w:type="spellEnd"/>
    <w:r w:rsidR="000442DA"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3" type="#_x0000_t75" style="width:187.8pt;height:88.2pt;visibility:visible;mso-wrap-style:square" o:bullet="t">
        <v:imagedata r:id="rId1" o:title=""/>
      </v:shape>
    </w:pict>
  </w:numPicBullet>
  <w:abstractNum w:abstractNumId="0" w15:restartNumberingAfterBreak="0">
    <w:nsid w:val="086662DB"/>
    <w:multiLevelType w:val="hybridMultilevel"/>
    <w:tmpl w:val="7E446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0348C"/>
    <w:multiLevelType w:val="hybridMultilevel"/>
    <w:tmpl w:val="4D4E32AA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11EE7A05"/>
    <w:multiLevelType w:val="hybridMultilevel"/>
    <w:tmpl w:val="ADEA61CA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D4D23C9"/>
    <w:multiLevelType w:val="hybridMultilevel"/>
    <w:tmpl w:val="3CC6E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177E97"/>
    <w:multiLevelType w:val="hybridMultilevel"/>
    <w:tmpl w:val="9280D23C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48AF1969"/>
    <w:multiLevelType w:val="hybridMultilevel"/>
    <w:tmpl w:val="06D2092E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506E44D0"/>
    <w:multiLevelType w:val="hybridMultilevel"/>
    <w:tmpl w:val="493CCF7E"/>
    <w:lvl w:ilvl="0" w:tplc="B20AC1CC">
      <w:numFmt w:val="bullet"/>
      <w:lvlText w:val="•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52583FDF"/>
    <w:multiLevelType w:val="hybridMultilevel"/>
    <w:tmpl w:val="250CC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D55DC"/>
    <w:multiLevelType w:val="hybridMultilevel"/>
    <w:tmpl w:val="22962A5A"/>
    <w:lvl w:ilvl="0" w:tplc="3448287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7F8445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5ACA51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6E233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6DEB2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1BA89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2C910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9E2F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FC7F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600F685B"/>
    <w:multiLevelType w:val="hybridMultilevel"/>
    <w:tmpl w:val="5AB425A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222732D"/>
    <w:multiLevelType w:val="hybridMultilevel"/>
    <w:tmpl w:val="883CCC4E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1" w15:restartNumberingAfterBreak="0">
    <w:nsid w:val="71673BF3"/>
    <w:multiLevelType w:val="hybridMultilevel"/>
    <w:tmpl w:val="24683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6229DF"/>
    <w:multiLevelType w:val="hybridMultilevel"/>
    <w:tmpl w:val="FB045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3476E4"/>
    <w:multiLevelType w:val="hybridMultilevel"/>
    <w:tmpl w:val="B2E47764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4" w15:restartNumberingAfterBreak="0">
    <w:nsid w:val="7C691886"/>
    <w:multiLevelType w:val="multilevel"/>
    <w:tmpl w:val="7C691886"/>
    <w:lvl w:ilvl="0">
      <w:start w:val="10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FE76D4"/>
    <w:multiLevelType w:val="hybridMultilevel"/>
    <w:tmpl w:val="F28A5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1"/>
  </w:num>
  <w:num w:numId="4">
    <w:abstractNumId w:val="13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9">
    <w:abstractNumId w:val="6"/>
  </w:num>
  <w:num w:numId="10">
    <w:abstractNumId w:val="2"/>
  </w:num>
  <w:num w:numId="11">
    <w:abstractNumId w:val="7"/>
  </w:num>
  <w:num w:numId="12">
    <w:abstractNumId w:val="8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5"/>
  </w:num>
  <w:num w:numId="15">
    <w:abstractNumId w:val="14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attachedTemplate r:id="rId1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7QwtTS0NDUxNjY0NzNW0lEKTi0uzszPAykwMqgFAJuL9xctAAAA"/>
  </w:docVars>
  <w:rsids>
    <w:rsidRoot w:val="00CF7AA2"/>
    <w:rsid w:val="000005DA"/>
    <w:rsid w:val="00000B47"/>
    <w:rsid w:val="00002DCE"/>
    <w:rsid w:val="000302B3"/>
    <w:rsid w:val="00036D41"/>
    <w:rsid w:val="000442DA"/>
    <w:rsid w:val="00071CDB"/>
    <w:rsid w:val="00073784"/>
    <w:rsid w:val="000B0E8E"/>
    <w:rsid w:val="000B41EE"/>
    <w:rsid w:val="000D1CC0"/>
    <w:rsid w:val="000E4453"/>
    <w:rsid w:val="000E4E09"/>
    <w:rsid w:val="000F7467"/>
    <w:rsid w:val="00104094"/>
    <w:rsid w:val="0011252A"/>
    <w:rsid w:val="0012413E"/>
    <w:rsid w:val="0015775F"/>
    <w:rsid w:val="001634D8"/>
    <w:rsid w:val="001A11AD"/>
    <w:rsid w:val="001A77AA"/>
    <w:rsid w:val="001C3949"/>
    <w:rsid w:val="001C6CE2"/>
    <w:rsid w:val="001D6FDA"/>
    <w:rsid w:val="001F67B5"/>
    <w:rsid w:val="00204E48"/>
    <w:rsid w:val="002204A0"/>
    <w:rsid w:val="002302ED"/>
    <w:rsid w:val="0023368B"/>
    <w:rsid w:val="002360AD"/>
    <w:rsid w:val="00251AD0"/>
    <w:rsid w:val="002C0433"/>
    <w:rsid w:val="002C43D1"/>
    <w:rsid w:val="002C7E39"/>
    <w:rsid w:val="002F0DD8"/>
    <w:rsid w:val="00311B58"/>
    <w:rsid w:val="00332D01"/>
    <w:rsid w:val="00337388"/>
    <w:rsid w:val="00341B1F"/>
    <w:rsid w:val="00343350"/>
    <w:rsid w:val="0034799A"/>
    <w:rsid w:val="00361AE2"/>
    <w:rsid w:val="00361D62"/>
    <w:rsid w:val="00374420"/>
    <w:rsid w:val="003807C3"/>
    <w:rsid w:val="00390810"/>
    <w:rsid w:val="00391E8A"/>
    <w:rsid w:val="003B0F21"/>
    <w:rsid w:val="003B514F"/>
    <w:rsid w:val="003C184F"/>
    <w:rsid w:val="003D0C57"/>
    <w:rsid w:val="003E7EF7"/>
    <w:rsid w:val="003F091E"/>
    <w:rsid w:val="003F3A7F"/>
    <w:rsid w:val="0040165E"/>
    <w:rsid w:val="00423AEA"/>
    <w:rsid w:val="00427526"/>
    <w:rsid w:val="00441801"/>
    <w:rsid w:val="004501AC"/>
    <w:rsid w:val="0045319B"/>
    <w:rsid w:val="00455D8B"/>
    <w:rsid w:val="00456744"/>
    <w:rsid w:val="00462248"/>
    <w:rsid w:val="004651A8"/>
    <w:rsid w:val="00472BA6"/>
    <w:rsid w:val="0048783E"/>
    <w:rsid w:val="004A1C34"/>
    <w:rsid w:val="004C435A"/>
    <w:rsid w:val="004C536C"/>
    <w:rsid w:val="004C7E0C"/>
    <w:rsid w:val="004D18C6"/>
    <w:rsid w:val="004E1016"/>
    <w:rsid w:val="004E3685"/>
    <w:rsid w:val="004E50B9"/>
    <w:rsid w:val="00502058"/>
    <w:rsid w:val="00505459"/>
    <w:rsid w:val="00507E1F"/>
    <w:rsid w:val="00527F92"/>
    <w:rsid w:val="00535BB0"/>
    <w:rsid w:val="005456B1"/>
    <w:rsid w:val="00557566"/>
    <w:rsid w:val="005627D2"/>
    <w:rsid w:val="00567C0D"/>
    <w:rsid w:val="00571AB1"/>
    <w:rsid w:val="005901D2"/>
    <w:rsid w:val="00590B48"/>
    <w:rsid w:val="00595E18"/>
    <w:rsid w:val="005B1917"/>
    <w:rsid w:val="005C393D"/>
    <w:rsid w:val="005D217B"/>
    <w:rsid w:val="005D5B50"/>
    <w:rsid w:val="005F37F0"/>
    <w:rsid w:val="00620067"/>
    <w:rsid w:val="00621046"/>
    <w:rsid w:val="00631F04"/>
    <w:rsid w:val="00632210"/>
    <w:rsid w:val="006439D1"/>
    <w:rsid w:val="006575D5"/>
    <w:rsid w:val="00664515"/>
    <w:rsid w:val="006819FD"/>
    <w:rsid w:val="00690097"/>
    <w:rsid w:val="006B0063"/>
    <w:rsid w:val="006B02B1"/>
    <w:rsid w:val="006B248B"/>
    <w:rsid w:val="006B3C55"/>
    <w:rsid w:val="006B6BC9"/>
    <w:rsid w:val="006C583E"/>
    <w:rsid w:val="006D2F66"/>
    <w:rsid w:val="006D6D8F"/>
    <w:rsid w:val="006E21E3"/>
    <w:rsid w:val="006F1A4D"/>
    <w:rsid w:val="006F1DA8"/>
    <w:rsid w:val="00702E44"/>
    <w:rsid w:val="007078C1"/>
    <w:rsid w:val="00720392"/>
    <w:rsid w:val="00723BBC"/>
    <w:rsid w:val="007505DD"/>
    <w:rsid w:val="00755CAD"/>
    <w:rsid w:val="00756045"/>
    <w:rsid w:val="00757768"/>
    <w:rsid w:val="007939B7"/>
    <w:rsid w:val="007A5247"/>
    <w:rsid w:val="007C14D2"/>
    <w:rsid w:val="007C2ADF"/>
    <w:rsid w:val="007D297F"/>
    <w:rsid w:val="007D5F6F"/>
    <w:rsid w:val="007F4176"/>
    <w:rsid w:val="007F53AA"/>
    <w:rsid w:val="007F69E1"/>
    <w:rsid w:val="00811EDD"/>
    <w:rsid w:val="0081465A"/>
    <w:rsid w:val="008512FB"/>
    <w:rsid w:val="00853D88"/>
    <w:rsid w:val="00855F31"/>
    <w:rsid w:val="00862181"/>
    <w:rsid w:val="00862272"/>
    <w:rsid w:val="008644CB"/>
    <w:rsid w:val="00865C8D"/>
    <w:rsid w:val="0089231A"/>
    <w:rsid w:val="00893C76"/>
    <w:rsid w:val="00896A20"/>
    <w:rsid w:val="008A6C02"/>
    <w:rsid w:val="008C6F9F"/>
    <w:rsid w:val="008F3735"/>
    <w:rsid w:val="009070EF"/>
    <w:rsid w:val="00933B46"/>
    <w:rsid w:val="00942CAA"/>
    <w:rsid w:val="009635E9"/>
    <w:rsid w:val="00964F15"/>
    <w:rsid w:val="00964F95"/>
    <w:rsid w:val="00983FE0"/>
    <w:rsid w:val="00994182"/>
    <w:rsid w:val="009977F7"/>
    <w:rsid w:val="009B6652"/>
    <w:rsid w:val="009C1DE9"/>
    <w:rsid w:val="009C5770"/>
    <w:rsid w:val="009D0489"/>
    <w:rsid w:val="009D1184"/>
    <w:rsid w:val="009D28C7"/>
    <w:rsid w:val="009D5F7A"/>
    <w:rsid w:val="009E4B50"/>
    <w:rsid w:val="009F222F"/>
    <w:rsid w:val="009F34E0"/>
    <w:rsid w:val="009F3C93"/>
    <w:rsid w:val="00A12F66"/>
    <w:rsid w:val="00A13715"/>
    <w:rsid w:val="00A23DDA"/>
    <w:rsid w:val="00A24C56"/>
    <w:rsid w:val="00A27191"/>
    <w:rsid w:val="00A3209A"/>
    <w:rsid w:val="00A47280"/>
    <w:rsid w:val="00A60332"/>
    <w:rsid w:val="00A610C4"/>
    <w:rsid w:val="00A74A37"/>
    <w:rsid w:val="00A75530"/>
    <w:rsid w:val="00A93A00"/>
    <w:rsid w:val="00AA0572"/>
    <w:rsid w:val="00AA1869"/>
    <w:rsid w:val="00AC6DE1"/>
    <w:rsid w:val="00AD5DEE"/>
    <w:rsid w:val="00AD71BB"/>
    <w:rsid w:val="00AE2DD5"/>
    <w:rsid w:val="00B11F7F"/>
    <w:rsid w:val="00B26C15"/>
    <w:rsid w:val="00B45D1E"/>
    <w:rsid w:val="00B55861"/>
    <w:rsid w:val="00B643ED"/>
    <w:rsid w:val="00B81181"/>
    <w:rsid w:val="00B90378"/>
    <w:rsid w:val="00B93625"/>
    <w:rsid w:val="00B95D98"/>
    <w:rsid w:val="00BC0CDE"/>
    <w:rsid w:val="00BD2E7F"/>
    <w:rsid w:val="00BD4F5E"/>
    <w:rsid w:val="00BE2B74"/>
    <w:rsid w:val="00BE4D2E"/>
    <w:rsid w:val="00BE787D"/>
    <w:rsid w:val="00C03C08"/>
    <w:rsid w:val="00C04D30"/>
    <w:rsid w:val="00C17041"/>
    <w:rsid w:val="00C201EC"/>
    <w:rsid w:val="00C33770"/>
    <w:rsid w:val="00C469E6"/>
    <w:rsid w:val="00C47C07"/>
    <w:rsid w:val="00C566BC"/>
    <w:rsid w:val="00C60DC2"/>
    <w:rsid w:val="00C63AE2"/>
    <w:rsid w:val="00C74CAD"/>
    <w:rsid w:val="00C74D64"/>
    <w:rsid w:val="00C762AE"/>
    <w:rsid w:val="00C806FB"/>
    <w:rsid w:val="00C91E5D"/>
    <w:rsid w:val="00C937D6"/>
    <w:rsid w:val="00CB07B7"/>
    <w:rsid w:val="00CB2231"/>
    <w:rsid w:val="00CB590C"/>
    <w:rsid w:val="00CC4E89"/>
    <w:rsid w:val="00CD4D05"/>
    <w:rsid w:val="00CE2847"/>
    <w:rsid w:val="00CF0194"/>
    <w:rsid w:val="00CF7AA2"/>
    <w:rsid w:val="00D06655"/>
    <w:rsid w:val="00D10F79"/>
    <w:rsid w:val="00D23A56"/>
    <w:rsid w:val="00D26CB0"/>
    <w:rsid w:val="00D40085"/>
    <w:rsid w:val="00D41527"/>
    <w:rsid w:val="00D4165C"/>
    <w:rsid w:val="00D541A5"/>
    <w:rsid w:val="00D56B98"/>
    <w:rsid w:val="00D926C4"/>
    <w:rsid w:val="00DA176E"/>
    <w:rsid w:val="00DA68BD"/>
    <w:rsid w:val="00DB3B8B"/>
    <w:rsid w:val="00DC4A68"/>
    <w:rsid w:val="00DD15F8"/>
    <w:rsid w:val="00DE0BD4"/>
    <w:rsid w:val="00DE2A0B"/>
    <w:rsid w:val="00E01DA6"/>
    <w:rsid w:val="00E22EFE"/>
    <w:rsid w:val="00E3338A"/>
    <w:rsid w:val="00E33ACD"/>
    <w:rsid w:val="00E510D6"/>
    <w:rsid w:val="00E61745"/>
    <w:rsid w:val="00E63E3C"/>
    <w:rsid w:val="00E65114"/>
    <w:rsid w:val="00E7120B"/>
    <w:rsid w:val="00E725C7"/>
    <w:rsid w:val="00E90882"/>
    <w:rsid w:val="00EA0C2F"/>
    <w:rsid w:val="00EA24D2"/>
    <w:rsid w:val="00EA2D2D"/>
    <w:rsid w:val="00EA40F8"/>
    <w:rsid w:val="00EC0B72"/>
    <w:rsid w:val="00ED2572"/>
    <w:rsid w:val="00ED292A"/>
    <w:rsid w:val="00ED5395"/>
    <w:rsid w:val="00EE5AF8"/>
    <w:rsid w:val="00EE5AFD"/>
    <w:rsid w:val="00EF43F6"/>
    <w:rsid w:val="00EF63C1"/>
    <w:rsid w:val="00F00F00"/>
    <w:rsid w:val="00F039A6"/>
    <w:rsid w:val="00F116E6"/>
    <w:rsid w:val="00F175F5"/>
    <w:rsid w:val="00F255F5"/>
    <w:rsid w:val="00F425AC"/>
    <w:rsid w:val="00F56C53"/>
    <w:rsid w:val="00F62389"/>
    <w:rsid w:val="00F85F89"/>
    <w:rsid w:val="00F9751C"/>
    <w:rsid w:val="00FB3A3A"/>
    <w:rsid w:val="00FC2A3F"/>
    <w:rsid w:val="00FC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C54EE6"/>
  <w15:chartTrackingRefBased/>
  <w15:docId w15:val="{EACD4170-5E06-4259-87D6-ED8A0B570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2DA"/>
    <w:pPr>
      <w:jc w:val="left"/>
    </w:pPr>
    <w:rPr>
      <w:rFonts w:ascii="Arial" w:eastAsia="Times New Roman" w:hAnsi="Arial" w:cs="Arial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4D64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E2A0B"/>
    <w:pPr>
      <w:ind w:left="720"/>
      <w:contextualSpacing/>
      <w:jc w:val="center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61A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A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D4D05"/>
    <w:pPr>
      <w:tabs>
        <w:tab w:val="center" w:pos="4680"/>
        <w:tab w:val="right" w:pos="9360"/>
      </w:tabs>
      <w:jc w:val="center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D4D05"/>
  </w:style>
  <w:style w:type="paragraph" w:styleId="Footer">
    <w:name w:val="footer"/>
    <w:basedOn w:val="Normal"/>
    <w:link w:val="FooterChar"/>
    <w:uiPriority w:val="99"/>
    <w:unhideWhenUsed/>
    <w:rsid w:val="00CD4D05"/>
    <w:pPr>
      <w:tabs>
        <w:tab w:val="center" w:pos="4680"/>
        <w:tab w:val="right" w:pos="9360"/>
      </w:tabs>
      <w:jc w:val="center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D4D05"/>
  </w:style>
  <w:style w:type="paragraph" w:styleId="Title">
    <w:name w:val="Title"/>
    <w:basedOn w:val="Normal"/>
    <w:link w:val="TitleChar"/>
    <w:qFormat/>
    <w:rsid w:val="001C3949"/>
    <w:pPr>
      <w:jc w:val="center"/>
    </w:pPr>
    <w:rPr>
      <w:i/>
      <w:iCs/>
      <w:sz w:val="22"/>
    </w:rPr>
  </w:style>
  <w:style w:type="character" w:customStyle="1" w:styleId="TitleChar">
    <w:name w:val="Title Char"/>
    <w:basedOn w:val="DefaultParagraphFont"/>
    <w:link w:val="Title"/>
    <w:rsid w:val="001C3949"/>
    <w:rPr>
      <w:rFonts w:ascii="Arial" w:eastAsia="Times New Roman" w:hAnsi="Arial" w:cs="Arial"/>
      <w:i/>
      <w:iCs/>
      <w:szCs w:val="24"/>
    </w:rPr>
  </w:style>
  <w:style w:type="paragraph" w:styleId="BodyText">
    <w:name w:val="Body Text"/>
    <w:basedOn w:val="Normal"/>
    <w:link w:val="BodyTextChar"/>
    <w:rsid w:val="001C3949"/>
    <w:pPr>
      <w:jc w:val="both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1C3949"/>
    <w:rPr>
      <w:rFonts w:ascii="Arial" w:eastAsia="Times New Roman" w:hAnsi="Arial" w:cs="Arial"/>
      <w:szCs w:val="24"/>
    </w:rPr>
  </w:style>
  <w:style w:type="table" w:styleId="TableGrid">
    <w:name w:val="Table Grid"/>
    <w:basedOn w:val="TableNormal"/>
    <w:uiPriority w:val="39"/>
    <w:rsid w:val="001C3949"/>
    <w:pPr>
      <w:jc w:val="left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7Colorful">
    <w:name w:val="Grid Table 7 Colorful"/>
    <w:basedOn w:val="TableNormal"/>
    <w:uiPriority w:val="52"/>
    <w:rsid w:val="00690097"/>
    <w:pPr>
      <w:jc w:val="left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0B0E8E"/>
  </w:style>
  <w:style w:type="character" w:customStyle="1" w:styleId="Heading1Char">
    <w:name w:val="Heading 1 Char"/>
    <w:basedOn w:val="DefaultParagraphFont"/>
    <w:link w:val="Heading1"/>
    <w:uiPriority w:val="9"/>
    <w:rsid w:val="00C74D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4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34%20DMF%20HIV%204%20th%20Gen%20RAPID%20Test\2%20QMS%20FOR%20MFG%20LICENCE%20HIV%204%20th%20GEN%20RAPID\09_Q%20LIne%20Letter%20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91906-8F8E-41FC-B43C-C4124A493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09_Q LIne Letter Head</Template>
  <TotalTime>9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Gupteshwar Gupta</dc:creator>
  <cp:keywords/>
  <dc:description/>
  <cp:lastModifiedBy>Aryan Karki</cp:lastModifiedBy>
  <cp:revision>19</cp:revision>
  <cp:lastPrinted>2021-09-07T12:44:00Z</cp:lastPrinted>
  <dcterms:created xsi:type="dcterms:W3CDTF">2023-07-15T05:08:00Z</dcterms:created>
  <dcterms:modified xsi:type="dcterms:W3CDTF">2026-08-05T07:08:00Z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746584178</vt:i4>
  </property>
</Properties>
</file>