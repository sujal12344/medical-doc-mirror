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9062EC" w14:textId="4970F95B" w:rsidR="00CE0A65" w:rsidRDefault="009E0059" w:rsidP="009E0059">
      <w:pPr>
        <w:spacing w:after="0" w:line="240" w:lineRule="auto"/>
        <w:ind w:firstLine="720"/>
        <w:jc w:val="right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{%companyLogo}</w:t>
      </w:r>
    </w:p>
    <w:p w14:paraId="77A1A82B" w14:textId="3512AE8D" w:rsidR="000E20DA" w:rsidRDefault="000E20DA" w:rsidP="000E20DA">
      <w:pPr>
        <w:spacing w:after="0" w:line="240" w:lineRule="auto"/>
        <w:ind w:firstLine="720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3868436" w14:textId="77777777" w:rsidR="004C057A" w:rsidRDefault="004C057A" w:rsidP="00CE0A65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72ACB7B" w14:textId="00A2759C" w:rsidR="00633AC1" w:rsidRPr="00CE0A65" w:rsidRDefault="00D542F1" w:rsidP="00CE0A65">
      <w:pPr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F56FD">
        <w:rPr>
          <w:rFonts w:ascii="Times New Roman" w:hAnsi="Times New Roman" w:cs="Times New Roman"/>
          <w:b/>
          <w:sz w:val="28"/>
          <w:szCs w:val="28"/>
        </w:rPr>
        <w:t xml:space="preserve">List </w:t>
      </w:r>
      <w:r w:rsidR="00442EB8" w:rsidRPr="00CF56FD">
        <w:rPr>
          <w:rFonts w:ascii="Times New Roman" w:hAnsi="Times New Roman" w:cs="Times New Roman"/>
          <w:b/>
          <w:sz w:val="28"/>
          <w:szCs w:val="28"/>
        </w:rPr>
        <w:t>of Products to Be Manufactured</w:t>
      </w:r>
    </w:p>
    <w:tbl>
      <w:tblPr>
        <w:tblStyle w:val="TableGrid"/>
        <w:tblW w:w="15805" w:type="dxa"/>
        <w:jc w:val="center"/>
        <w:tblLayout w:type="fixed"/>
        <w:tblLook w:val="04A0" w:firstRow="1" w:lastRow="0" w:firstColumn="1" w:lastColumn="0" w:noHBand="0" w:noVBand="1"/>
      </w:tblPr>
      <w:tblGrid>
        <w:gridCol w:w="326"/>
        <w:gridCol w:w="1732"/>
        <w:gridCol w:w="1390"/>
        <w:gridCol w:w="3351"/>
        <w:gridCol w:w="1985"/>
        <w:gridCol w:w="1559"/>
        <w:gridCol w:w="1197"/>
        <w:gridCol w:w="1378"/>
        <w:gridCol w:w="1011"/>
        <w:gridCol w:w="718"/>
        <w:gridCol w:w="1158"/>
      </w:tblGrid>
      <w:tr w:rsidR="006E7E2D" w:rsidRPr="00442EB8" w14:paraId="1F0DAC27" w14:textId="15860B0C" w:rsidTr="006E7E2D">
        <w:trPr>
          <w:trHeight w:val="454"/>
          <w:jc w:val="center"/>
        </w:trPr>
        <w:tc>
          <w:tcPr>
            <w:tcW w:w="326" w:type="dxa"/>
          </w:tcPr>
          <w:p w14:paraId="5FCCD8FE" w14:textId="0A5AFAFE" w:rsidR="00115A82" w:rsidRPr="00442EB8" w:rsidRDefault="00115A82" w:rsidP="008B7615">
            <w:pPr>
              <w:tabs>
                <w:tab w:val="right" w:pos="253"/>
              </w:tabs>
              <w:ind w:left="-3239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S. No.</w:t>
            </w:r>
          </w:p>
        </w:tc>
        <w:tc>
          <w:tcPr>
            <w:tcW w:w="1732" w:type="dxa"/>
          </w:tcPr>
          <w:p w14:paraId="50AD61AA" w14:textId="77777777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Products</w:t>
            </w:r>
          </w:p>
        </w:tc>
        <w:tc>
          <w:tcPr>
            <w:tcW w:w="1390" w:type="dxa"/>
          </w:tcPr>
          <w:p w14:paraId="0D588F89" w14:textId="09FB079A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Material of construction</w:t>
            </w:r>
          </w:p>
        </w:tc>
        <w:tc>
          <w:tcPr>
            <w:tcW w:w="3351" w:type="dxa"/>
          </w:tcPr>
          <w:p w14:paraId="2C12FB10" w14:textId="77777777" w:rsidR="008A1FA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 xml:space="preserve">Product </w:t>
            </w:r>
          </w:p>
          <w:p w14:paraId="1987287A" w14:textId="45461150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description</w:t>
            </w:r>
          </w:p>
        </w:tc>
        <w:tc>
          <w:tcPr>
            <w:tcW w:w="1985" w:type="dxa"/>
          </w:tcPr>
          <w:p w14:paraId="6B645B9B" w14:textId="717147D4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Intended for Use</w:t>
            </w:r>
          </w:p>
        </w:tc>
        <w:tc>
          <w:tcPr>
            <w:tcW w:w="1559" w:type="dxa"/>
          </w:tcPr>
          <w:p w14:paraId="268884FC" w14:textId="289EB3CC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Methodology</w:t>
            </w:r>
          </w:p>
        </w:tc>
        <w:tc>
          <w:tcPr>
            <w:tcW w:w="1197" w:type="dxa"/>
          </w:tcPr>
          <w:p w14:paraId="5E62834C" w14:textId="77777777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Shelf Life</w:t>
            </w:r>
          </w:p>
          <w:p w14:paraId="0453ECF4" w14:textId="77777777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(Months)</w:t>
            </w:r>
          </w:p>
        </w:tc>
        <w:tc>
          <w:tcPr>
            <w:tcW w:w="1378" w:type="dxa"/>
          </w:tcPr>
          <w:p w14:paraId="6174F8DD" w14:textId="5F61370E" w:rsidR="00115A82" w:rsidRPr="00442EB8" w:rsidRDefault="00A43FA7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Sterilization</w:t>
            </w:r>
          </w:p>
          <w:p w14:paraId="550E7671" w14:textId="682D8797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Yes/No/both</w:t>
            </w:r>
          </w:p>
        </w:tc>
        <w:tc>
          <w:tcPr>
            <w:tcW w:w="1011" w:type="dxa"/>
          </w:tcPr>
          <w:p w14:paraId="70737267" w14:textId="00C1E96E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Pack Size</w:t>
            </w:r>
          </w:p>
        </w:tc>
        <w:tc>
          <w:tcPr>
            <w:tcW w:w="718" w:type="dxa"/>
          </w:tcPr>
          <w:p w14:paraId="3C3D846A" w14:textId="37847B1A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Class</w:t>
            </w:r>
          </w:p>
        </w:tc>
        <w:tc>
          <w:tcPr>
            <w:tcW w:w="1158" w:type="dxa"/>
          </w:tcPr>
          <w:p w14:paraId="52627744" w14:textId="5DBAE05E" w:rsidR="00115A82" w:rsidRPr="00442EB8" w:rsidRDefault="00115A82" w:rsidP="00CF56F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42EB8">
              <w:rPr>
                <w:rFonts w:ascii="Times New Roman" w:hAnsi="Times New Roman" w:cs="Times New Roman"/>
                <w:b/>
              </w:rPr>
              <w:t>Storage Condition</w:t>
            </w:r>
          </w:p>
        </w:tc>
      </w:tr>
      <w:tr w:rsidR="006E7E2D" w:rsidRPr="00442EB8" w14:paraId="5FFE4472" w14:textId="2686567A" w:rsidTr="006E7E2D">
        <w:trPr>
          <w:trHeight w:val="454"/>
          <w:jc w:val="center"/>
        </w:trPr>
        <w:tc>
          <w:tcPr>
            <w:tcW w:w="326" w:type="dxa"/>
          </w:tcPr>
          <w:p w14:paraId="6A921F3E" w14:textId="77777777" w:rsidR="00115A82" w:rsidRPr="00442EB8" w:rsidRDefault="00115A82" w:rsidP="008C1BE4">
            <w:pPr>
              <w:rPr>
                <w:rFonts w:ascii="Times New Roman" w:hAnsi="Times New Roman" w:cs="Times New Roman"/>
              </w:rPr>
            </w:pPr>
            <w:r w:rsidRPr="00442EB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32" w:type="dxa"/>
          </w:tcPr>
          <w:p w14:paraId="02C58DE1" w14:textId="2C92C4E3" w:rsidR="00A41D6D" w:rsidRPr="00AA3FF1" w:rsidRDefault="00BC0EC6" w:rsidP="00AA3FF1">
            <w:pPr>
              <w:jc w:val="center"/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lang w:val="en-US" w:bidi="hi-IN"/>
              </w:rPr>
              <w:t>{productName}</w:t>
            </w:r>
          </w:p>
        </w:tc>
        <w:tc>
          <w:tcPr>
            <w:tcW w:w="1390" w:type="dxa"/>
          </w:tcPr>
          <w:p w14:paraId="3EEF85C2" w14:textId="2900B768" w:rsidR="001B08B3" w:rsidRPr="00442EB8" w:rsidRDefault="00BC0EC6" w:rsidP="00442E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{material}</w:t>
            </w:r>
          </w:p>
        </w:tc>
        <w:tc>
          <w:tcPr>
            <w:tcW w:w="3351" w:type="dxa"/>
          </w:tcPr>
          <w:p w14:paraId="05EB3B39" w14:textId="2A0F18E3" w:rsidR="00115A82" w:rsidRPr="008B31D6" w:rsidRDefault="00BC0EC6" w:rsidP="00BC0EC6">
            <w:pPr>
              <w:ind w:firstLine="720"/>
              <w:jc w:val="both"/>
              <w:rPr>
                <w:rFonts w:ascii="Times New Roman" w:hAnsi="Times New Roman" w:cs="Times New Roman"/>
                <w:lang w:val="en-US" w:bidi="hi-IN"/>
              </w:rPr>
            </w:pPr>
            <w:r>
              <w:rPr>
                <w:rFonts w:ascii="Times New Roman" w:hAnsi="Times New Roman" w:cs="Times New Roman"/>
                <w:lang w:val="en-US" w:bidi="hi-IN"/>
              </w:rPr>
              <w:t>{</w:t>
            </w:r>
            <w:r w:rsidR="009E0059">
              <w:rPr>
                <w:rFonts w:ascii="Times New Roman" w:hAnsi="Times New Roman" w:cs="Times New Roman"/>
                <w:lang w:val="en-US" w:bidi="hi-IN"/>
              </w:rPr>
              <w:t>productSummary}</w:t>
            </w:r>
          </w:p>
        </w:tc>
        <w:tc>
          <w:tcPr>
            <w:tcW w:w="1985" w:type="dxa"/>
          </w:tcPr>
          <w:p w14:paraId="242F5BD7" w14:textId="3EE4B3D2" w:rsidR="00115A82" w:rsidRPr="00555F11" w:rsidRDefault="00BF7C20" w:rsidP="008670D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{intendedUse}</w:t>
            </w:r>
          </w:p>
        </w:tc>
        <w:tc>
          <w:tcPr>
            <w:tcW w:w="1559" w:type="dxa"/>
          </w:tcPr>
          <w:p w14:paraId="6FE0A9FB" w14:textId="315B5192" w:rsidR="00115A82" w:rsidRPr="00442EB8" w:rsidRDefault="00BF7C20" w:rsidP="00442E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{method}</w:t>
            </w:r>
          </w:p>
        </w:tc>
        <w:tc>
          <w:tcPr>
            <w:tcW w:w="1197" w:type="dxa"/>
          </w:tcPr>
          <w:p w14:paraId="18E5F9B3" w14:textId="12C73062" w:rsidR="00115A82" w:rsidRPr="00442EB8" w:rsidRDefault="00BF7C20" w:rsidP="00442E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{shelfLife}</w:t>
            </w:r>
          </w:p>
        </w:tc>
        <w:tc>
          <w:tcPr>
            <w:tcW w:w="1378" w:type="dxa"/>
          </w:tcPr>
          <w:p w14:paraId="5F65D34B" w14:textId="563034A4" w:rsidR="00115A82" w:rsidRPr="00442EB8" w:rsidRDefault="00BF7C20" w:rsidP="00442EB8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{sterilization}</w:t>
            </w:r>
          </w:p>
        </w:tc>
        <w:tc>
          <w:tcPr>
            <w:tcW w:w="1011" w:type="dxa"/>
          </w:tcPr>
          <w:p w14:paraId="4131958A" w14:textId="3DDB326B" w:rsidR="0073496C" w:rsidRPr="00442EB8" w:rsidRDefault="00BF7C20" w:rsidP="00442E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</w:t>
            </w:r>
            <w:r w:rsidR="001608DE">
              <w:rPr>
                <w:rFonts w:ascii="Times New Roman" w:hAnsi="Times New Roman" w:cs="Times New Roman"/>
              </w:rPr>
              <w:t>packSize}</w:t>
            </w:r>
          </w:p>
        </w:tc>
        <w:tc>
          <w:tcPr>
            <w:tcW w:w="718" w:type="dxa"/>
          </w:tcPr>
          <w:p w14:paraId="74970095" w14:textId="33DC9394" w:rsidR="00115A82" w:rsidRPr="00442EB8" w:rsidRDefault="001608DE" w:rsidP="00442E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{productClass}</w:t>
            </w:r>
          </w:p>
        </w:tc>
        <w:tc>
          <w:tcPr>
            <w:tcW w:w="1158" w:type="dxa"/>
          </w:tcPr>
          <w:p w14:paraId="0AB059F2" w14:textId="5AE2B280" w:rsidR="00115A82" w:rsidRPr="00442EB8" w:rsidRDefault="001608DE" w:rsidP="00442EB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{storage}</w:t>
            </w:r>
          </w:p>
        </w:tc>
      </w:tr>
    </w:tbl>
    <w:p w14:paraId="0C8B2161" w14:textId="77777777" w:rsidR="00BB0EBA" w:rsidRPr="005A6994" w:rsidRDefault="00BB0EBA" w:rsidP="00BB0EBA">
      <w:pPr>
        <w:spacing w:after="0" w:line="240" w:lineRule="auto"/>
        <w:rPr>
          <w:rFonts w:cstheme="minorHAnsi"/>
        </w:rPr>
      </w:pPr>
    </w:p>
    <w:sectPr w:rsidR="00BB0EBA" w:rsidRPr="005A6994" w:rsidSect="008550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568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232A38" w14:textId="77777777" w:rsidR="00104AD5" w:rsidRDefault="00104AD5" w:rsidP="000605FA">
      <w:pPr>
        <w:spacing w:after="0" w:line="240" w:lineRule="auto"/>
      </w:pPr>
      <w:r>
        <w:separator/>
      </w:r>
    </w:p>
  </w:endnote>
  <w:endnote w:type="continuationSeparator" w:id="0">
    <w:p w14:paraId="52845776" w14:textId="77777777" w:rsidR="00104AD5" w:rsidRDefault="00104AD5" w:rsidP="00060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03C2C" w14:textId="77777777" w:rsidR="00D75E22" w:rsidRDefault="00D75E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61B28" w14:textId="77777777" w:rsidR="007B739B" w:rsidRDefault="007B739B" w:rsidP="000605FA">
    <w:pPr>
      <w:pStyle w:val="Footer"/>
      <w:tabs>
        <w:tab w:val="left" w:pos="3600"/>
        <w:tab w:val="right" w:pos="9360"/>
      </w:tabs>
      <w:rPr>
        <w:rFonts w:ascii="Times New Roman" w:hAnsi="Times New Roman" w:cs="Times New Roman"/>
      </w:rPr>
    </w:pPr>
  </w:p>
  <w:p w14:paraId="397327FB" w14:textId="44596E37" w:rsidR="000605FA" w:rsidRPr="00985979" w:rsidRDefault="000605FA" w:rsidP="000605FA">
    <w:pPr>
      <w:pStyle w:val="Footer"/>
      <w:tabs>
        <w:tab w:val="left" w:pos="3600"/>
        <w:tab w:val="right" w:pos="9360"/>
      </w:tabs>
    </w:pPr>
    <w:r w:rsidRPr="00855023">
      <w:rPr>
        <w:rFonts w:ascii="Times New Roman" w:hAnsi="Times New Roman" w:cs="Times New Roman"/>
      </w:rPr>
      <w:t xml:space="preserve"> (Director)</w:t>
    </w:r>
    <w:r>
      <w:t xml:space="preserve"> </w:t>
    </w:r>
    <w:r>
      <w:rPr>
        <w:noProof/>
      </w:rPr>
      <w:t xml:space="preserve">    </w:t>
    </w:r>
    <w:r w:rsidR="00855023" w:rsidRPr="00621A40">
      <w:rPr>
        <w:noProof/>
      </w:rPr>
      <w:drawing>
        <wp:inline distT="0" distB="0" distL="0" distR="0" wp14:anchorId="2728CFCA" wp14:editId="03892D9F">
          <wp:extent cx="1130918" cy="419100"/>
          <wp:effectExtent l="0" t="0" r="0" b="0"/>
          <wp:docPr id="1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lum contrast="10000"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2857" cy="423524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</w:t>
    </w:r>
    <w:r w:rsidR="00855023">
      <w:rPr>
        <w:noProof/>
      </w:rPr>
      <w:t xml:space="preserve">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DFE885" w14:textId="77777777" w:rsidR="00D75E22" w:rsidRDefault="00D75E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CC061" w14:textId="77777777" w:rsidR="00104AD5" w:rsidRDefault="00104AD5" w:rsidP="000605FA">
      <w:pPr>
        <w:spacing w:after="0" w:line="240" w:lineRule="auto"/>
      </w:pPr>
      <w:r>
        <w:separator/>
      </w:r>
    </w:p>
  </w:footnote>
  <w:footnote w:type="continuationSeparator" w:id="0">
    <w:p w14:paraId="05DF4580" w14:textId="77777777" w:rsidR="00104AD5" w:rsidRDefault="00104AD5" w:rsidP="00060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E8E9B" w14:textId="77777777" w:rsidR="00D75E22" w:rsidRDefault="00D75E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70FD" w14:textId="77777777" w:rsidR="00D75E22" w:rsidRDefault="00D75E2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1D6FB6" w14:textId="77777777" w:rsidR="00D75E22" w:rsidRDefault="00D75E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4"/>
    <w:multiLevelType w:val="multilevel"/>
    <w:tmpl w:val="00000887"/>
    <w:lvl w:ilvl="0">
      <w:numFmt w:val="bullet"/>
      <w:lvlText w:val=""/>
      <w:lvlJc w:val="left"/>
      <w:pPr>
        <w:ind w:left="9001" w:hanging="360"/>
      </w:pPr>
      <w:rPr>
        <w:b w:val="0"/>
        <w:w w:val="100"/>
      </w:rPr>
    </w:lvl>
    <w:lvl w:ilvl="1">
      <w:numFmt w:val="bullet"/>
      <w:lvlText w:val="•"/>
      <w:lvlJc w:val="left"/>
      <w:pPr>
        <w:ind w:left="9498" w:hanging="360"/>
      </w:pPr>
    </w:lvl>
    <w:lvl w:ilvl="2">
      <w:numFmt w:val="bullet"/>
      <w:lvlText w:val="•"/>
      <w:lvlJc w:val="left"/>
      <w:pPr>
        <w:ind w:left="9999" w:hanging="360"/>
      </w:pPr>
    </w:lvl>
    <w:lvl w:ilvl="3">
      <w:numFmt w:val="bullet"/>
      <w:lvlText w:val="•"/>
      <w:lvlJc w:val="left"/>
      <w:pPr>
        <w:ind w:left="10500" w:hanging="360"/>
      </w:pPr>
    </w:lvl>
    <w:lvl w:ilvl="4">
      <w:numFmt w:val="bullet"/>
      <w:lvlText w:val="•"/>
      <w:lvlJc w:val="left"/>
      <w:pPr>
        <w:ind w:left="11001" w:hanging="360"/>
      </w:pPr>
    </w:lvl>
    <w:lvl w:ilvl="5">
      <w:numFmt w:val="bullet"/>
      <w:lvlText w:val="•"/>
      <w:lvlJc w:val="left"/>
      <w:pPr>
        <w:ind w:left="11502" w:hanging="360"/>
      </w:pPr>
    </w:lvl>
    <w:lvl w:ilvl="6">
      <w:numFmt w:val="bullet"/>
      <w:lvlText w:val="•"/>
      <w:lvlJc w:val="left"/>
      <w:pPr>
        <w:ind w:left="12002" w:hanging="360"/>
      </w:pPr>
    </w:lvl>
    <w:lvl w:ilvl="7">
      <w:numFmt w:val="bullet"/>
      <w:lvlText w:val="•"/>
      <w:lvlJc w:val="left"/>
      <w:pPr>
        <w:ind w:left="12503" w:hanging="360"/>
      </w:pPr>
    </w:lvl>
    <w:lvl w:ilvl="8">
      <w:numFmt w:val="bullet"/>
      <w:lvlText w:val="•"/>
      <w:lvlJc w:val="left"/>
      <w:pPr>
        <w:ind w:left="13004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AEA"/>
    <w:rsid w:val="0000658B"/>
    <w:rsid w:val="0001417C"/>
    <w:rsid w:val="000605FA"/>
    <w:rsid w:val="000635B0"/>
    <w:rsid w:val="00065EF2"/>
    <w:rsid w:val="000959C0"/>
    <w:rsid w:val="000C141A"/>
    <w:rsid w:val="000E1AEA"/>
    <w:rsid w:val="000E20DA"/>
    <w:rsid w:val="000F66F2"/>
    <w:rsid w:val="00104AD5"/>
    <w:rsid w:val="00115A82"/>
    <w:rsid w:val="00124549"/>
    <w:rsid w:val="001608DE"/>
    <w:rsid w:val="00162E49"/>
    <w:rsid w:val="001B08B3"/>
    <w:rsid w:val="001C1CB7"/>
    <w:rsid w:val="001D2BA5"/>
    <w:rsid w:val="001D3F9D"/>
    <w:rsid w:val="001E0F2C"/>
    <w:rsid w:val="001E3A54"/>
    <w:rsid w:val="001F6074"/>
    <w:rsid w:val="001F7DF9"/>
    <w:rsid w:val="0022533B"/>
    <w:rsid w:val="002268F6"/>
    <w:rsid w:val="0022789A"/>
    <w:rsid w:val="00260BD9"/>
    <w:rsid w:val="00262B59"/>
    <w:rsid w:val="0027653A"/>
    <w:rsid w:val="002B3730"/>
    <w:rsid w:val="002D342F"/>
    <w:rsid w:val="00302D43"/>
    <w:rsid w:val="00307261"/>
    <w:rsid w:val="003149DF"/>
    <w:rsid w:val="00322B2E"/>
    <w:rsid w:val="00332BD8"/>
    <w:rsid w:val="003462F2"/>
    <w:rsid w:val="00350601"/>
    <w:rsid w:val="0035582E"/>
    <w:rsid w:val="00397151"/>
    <w:rsid w:val="003A0A79"/>
    <w:rsid w:val="003C4A03"/>
    <w:rsid w:val="003E43D5"/>
    <w:rsid w:val="003E444C"/>
    <w:rsid w:val="00412202"/>
    <w:rsid w:val="00442EB8"/>
    <w:rsid w:val="004543B5"/>
    <w:rsid w:val="0046064C"/>
    <w:rsid w:val="00467A64"/>
    <w:rsid w:val="004837C2"/>
    <w:rsid w:val="00493828"/>
    <w:rsid w:val="0049484A"/>
    <w:rsid w:val="004B7610"/>
    <w:rsid w:val="004C057A"/>
    <w:rsid w:val="00502821"/>
    <w:rsid w:val="00535530"/>
    <w:rsid w:val="00555F11"/>
    <w:rsid w:val="005758DA"/>
    <w:rsid w:val="005A6994"/>
    <w:rsid w:val="005E3691"/>
    <w:rsid w:val="005F01E8"/>
    <w:rsid w:val="0061656D"/>
    <w:rsid w:val="00633AC1"/>
    <w:rsid w:val="006838DC"/>
    <w:rsid w:val="006E2B32"/>
    <w:rsid w:val="006E2E79"/>
    <w:rsid w:val="006E7E2D"/>
    <w:rsid w:val="006F27D9"/>
    <w:rsid w:val="0073496C"/>
    <w:rsid w:val="00762128"/>
    <w:rsid w:val="007B739B"/>
    <w:rsid w:val="007E002F"/>
    <w:rsid w:val="007E2B81"/>
    <w:rsid w:val="00803BAF"/>
    <w:rsid w:val="00811695"/>
    <w:rsid w:val="008159C2"/>
    <w:rsid w:val="00817FBA"/>
    <w:rsid w:val="00843056"/>
    <w:rsid w:val="00843FB2"/>
    <w:rsid w:val="00855023"/>
    <w:rsid w:val="008670D0"/>
    <w:rsid w:val="008845A8"/>
    <w:rsid w:val="00893A31"/>
    <w:rsid w:val="008A1FA8"/>
    <w:rsid w:val="008B31D6"/>
    <w:rsid w:val="008B666D"/>
    <w:rsid w:val="008B7615"/>
    <w:rsid w:val="008C1BE4"/>
    <w:rsid w:val="008D364F"/>
    <w:rsid w:val="008D4D84"/>
    <w:rsid w:val="009001B2"/>
    <w:rsid w:val="009442D7"/>
    <w:rsid w:val="009471BB"/>
    <w:rsid w:val="00961E56"/>
    <w:rsid w:val="0097227A"/>
    <w:rsid w:val="009A0075"/>
    <w:rsid w:val="009B42CB"/>
    <w:rsid w:val="009C3D25"/>
    <w:rsid w:val="009C75FF"/>
    <w:rsid w:val="009E0059"/>
    <w:rsid w:val="00A0187E"/>
    <w:rsid w:val="00A33AE5"/>
    <w:rsid w:val="00A41974"/>
    <w:rsid w:val="00A41D6D"/>
    <w:rsid w:val="00A43FA7"/>
    <w:rsid w:val="00A63CD2"/>
    <w:rsid w:val="00A70CEE"/>
    <w:rsid w:val="00A90FEE"/>
    <w:rsid w:val="00AA3FF1"/>
    <w:rsid w:val="00AB1E30"/>
    <w:rsid w:val="00AB3FE9"/>
    <w:rsid w:val="00AB5EF9"/>
    <w:rsid w:val="00AE2035"/>
    <w:rsid w:val="00AF3EAA"/>
    <w:rsid w:val="00B03EF7"/>
    <w:rsid w:val="00B20C3B"/>
    <w:rsid w:val="00B70654"/>
    <w:rsid w:val="00B95EA6"/>
    <w:rsid w:val="00BB0EBA"/>
    <w:rsid w:val="00BC0EC6"/>
    <w:rsid w:val="00BF54DD"/>
    <w:rsid w:val="00BF7C20"/>
    <w:rsid w:val="00C04334"/>
    <w:rsid w:val="00C12556"/>
    <w:rsid w:val="00C22721"/>
    <w:rsid w:val="00C433F2"/>
    <w:rsid w:val="00C74526"/>
    <w:rsid w:val="00C83A30"/>
    <w:rsid w:val="00CB6A69"/>
    <w:rsid w:val="00CD78F2"/>
    <w:rsid w:val="00CE0A65"/>
    <w:rsid w:val="00CE61C1"/>
    <w:rsid w:val="00CE777C"/>
    <w:rsid w:val="00CF56FD"/>
    <w:rsid w:val="00D542F1"/>
    <w:rsid w:val="00D75E22"/>
    <w:rsid w:val="00D91B07"/>
    <w:rsid w:val="00D93420"/>
    <w:rsid w:val="00DF322D"/>
    <w:rsid w:val="00E13295"/>
    <w:rsid w:val="00E16F62"/>
    <w:rsid w:val="00E50069"/>
    <w:rsid w:val="00E939D0"/>
    <w:rsid w:val="00EB3725"/>
    <w:rsid w:val="00EB5653"/>
    <w:rsid w:val="00EC0872"/>
    <w:rsid w:val="00ED43D7"/>
    <w:rsid w:val="00ED5FBE"/>
    <w:rsid w:val="00EE392A"/>
    <w:rsid w:val="00EE58F8"/>
    <w:rsid w:val="00F02CBC"/>
    <w:rsid w:val="00F104CC"/>
    <w:rsid w:val="00F235FD"/>
    <w:rsid w:val="00F855EE"/>
    <w:rsid w:val="00F86C0A"/>
    <w:rsid w:val="00FA0CE0"/>
    <w:rsid w:val="00FA5874"/>
    <w:rsid w:val="00FC2499"/>
    <w:rsid w:val="00FC29CA"/>
    <w:rsid w:val="00FC5A5B"/>
    <w:rsid w:val="00FE1B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73FA0"/>
  <w15:docId w15:val="{F23436DB-0BEE-4882-B368-433E1FBED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34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3A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45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549"/>
    <w:rPr>
      <w:rFonts w:ascii="Segoe UI" w:hAnsi="Segoe UI" w:cs="Segoe UI"/>
      <w:sz w:val="18"/>
      <w:szCs w:val="18"/>
    </w:rPr>
  </w:style>
  <w:style w:type="character" w:styleId="SubtleEmphasis">
    <w:name w:val="Subtle Emphasis"/>
    <w:basedOn w:val="DefaultParagraphFont"/>
    <w:uiPriority w:val="19"/>
    <w:qFormat/>
    <w:rsid w:val="0027653A"/>
    <w:rPr>
      <w:i/>
      <w:iCs/>
      <w:color w:val="404040" w:themeColor="text1" w:themeTint="BF"/>
    </w:rPr>
  </w:style>
  <w:style w:type="paragraph" w:styleId="Header">
    <w:name w:val="header"/>
    <w:basedOn w:val="Normal"/>
    <w:link w:val="HeaderChar"/>
    <w:uiPriority w:val="99"/>
    <w:unhideWhenUsed/>
    <w:rsid w:val="00060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5FA"/>
  </w:style>
  <w:style w:type="paragraph" w:styleId="Footer">
    <w:name w:val="footer"/>
    <w:basedOn w:val="Normal"/>
    <w:link w:val="FooterChar"/>
    <w:uiPriority w:val="99"/>
    <w:unhideWhenUsed/>
    <w:rsid w:val="000605F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5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upteshwar\Downloads\List%20of%20Rapid%20Products_Intended%20for%20us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List of Rapid Products_Intended for use</Template>
  <TotalTime>59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gupteshwar</dc:creator>
  <cp:lastModifiedBy>Aryan Karki</cp:lastModifiedBy>
  <cp:revision>37</cp:revision>
  <cp:lastPrinted>2023-05-22T10:34:00Z</cp:lastPrinted>
  <dcterms:created xsi:type="dcterms:W3CDTF">2023-05-17T05:58:00Z</dcterms:created>
  <dcterms:modified xsi:type="dcterms:W3CDTF">2026-07-08T05:00:00Z</dcterms:modified>
</cp:coreProperties>
</file>