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9858C" w14:textId="77777777" w:rsidR="004354B7" w:rsidRDefault="004354B7" w:rsidP="004354B7">
      <w:pPr>
        <w:jc w:val="both"/>
        <w:rPr>
          <w:rFonts w:ascii="Arial Nova" w:hAnsi="Arial Nova" w:cstheme="minorBidi"/>
          <w:sz w:val="24"/>
        </w:rPr>
      </w:pPr>
    </w:p>
    <w:p w14:paraId="08C51E82" w14:textId="77777777" w:rsidR="004354B7" w:rsidRDefault="004354B7" w:rsidP="004354B7">
      <w:pPr>
        <w:jc w:val="both"/>
        <w:rPr>
          <w:rFonts w:ascii="Arial Nova" w:hAnsi="Arial Nova" w:cstheme="minorBidi"/>
          <w:sz w:val="24"/>
        </w:rPr>
      </w:pPr>
    </w:p>
    <w:p w14:paraId="0D30221E" w14:textId="3C385885" w:rsidR="004354B7" w:rsidRDefault="004354B7" w:rsidP="004354B7">
      <w:pPr>
        <w:jc w:val="right"/>
        <w:rPr>
          <w:rFonts w:ascii="Times New Roman" w:eastAsia="Calibri" w:hAnsi="Times New Roman" w:cs="Times New Roman"/>
          <w:b/>
          <w:bCs/>
          <w:sz w:val="24"/>
          <w:lang w:val="en-IN"/>
        </w:rPr>
      </w:pPr>
      <w:r w:rsidRPr="005239CE">
        <w:rPr>
          <w:rFonts w:ascii="Times New Roman" w:eastAsia="Calibri" w:hAnsi="Times New Roman" w:cs="Times New Roman"/>
          <w:sz w:val="24"/>
          <w:lang w:val="en-IN"/>
        </w:rPr>
        <w:tab/>
      </w:r>
      <w:r w:rsidRPr="005239CE">
        <w:rPr>
          <w:rFonts w:ascii="Times New Roman" w:eastAsia="Calibri" w:hAnsi="Times New Roman" w:cs="Times New Roman"/>
          <w:sz w:val="24"/>
          <w:lang w:val="en-IN"/>
        </w:rPr>
        <w:tab/>
      </w:r>
      <w:r>
        <w:rPr>
          <w:rFonts w:ascii="Times New Roman" w:eastAsia="Calibri" w:hAnsi="Times New Roman" w:cs="Times New Roman"/>
          <w:b/>
          <w:bCs/>
          <w:sz w:val="24"/>
          <w:lang w:val="en-IN"/>
        </w:rPr>
        <w:t>22</w:t>
      </w:r>
      <w:r w:rsidRPr="005239CE">
        <w:rPr>
          <w:rFonts w:ascii="Times New Roman" w:eastAsia="Calibri" w:hAnsi="Times New Roman" w:cs="Times New Roman"/>
          <w:b/>
          <w:bCs/>
          <w:sz w:val="24"/>
          <w:lang w:val="en-IN"/>
        </w:rPr>
        <w:t>.</w:t>
      </w:r>
      <w:r>
        <w:rPr>
          <w:rFonts w:ascii="Times New Roman" w:eastAsia="Calibri" w:hAnsi="Times New Roman" w:cs="Times New Roman"/>
          <w:b/>
          <w:bCs/>
          <w:sz w:val="24"/>
          <w:lang w:val="en-IN"/>
        </w:rPr>
        <w:t>May.</w:t>
      </w:r>
      <w:r w:rsidRPr="005239CE">
        <w:rPr>
          <w:rFonts w:ascii="Times New Roman" w:eastAsia="Calibri" w:hAnsi="Times New Roman" w:cs="Times New Roman"/>
          <w:b/>
          <w:bCs/>
          <w:sz w:val="24"/>
          <w:lang w:val="en-IN"/>
        </w:rPr>
        <w:t>202</w:t>
      </w:r>
      <w:bookmarkStart w:id="0" w:name="_Hlk109998853"/>
      <w:r>
        <w:rPr>
          <w:rFonts w:ascii="Times New Roman" w:eastAsia="Calibri" w:hAnsi="Times New Roman" w:cs="Times New Roman"/>
          <w:b/>
          <w:bCs/>
          <w:sz w:val="24"/>
          <w:lang w:val="en-IN"/>
        </w:rPr>
        <w:t>3</w:t>
      </w:r>
    </w:p>
    <w:p w14:paraId="0A9997EB" w14:textId="77777777" w:rsidR="004354B7" w:rsidRPr="00C5634D" w:rsidRDefault="004354B7" w:rsidP="004354B7">
      <w:pPr>
        <w:rPr>
          <w:rFonts w:ascii="Times New Roman" w:eastAsia="Calibri" w:hAnsi="Times New Roman" w:cs="Times New Roman"/>
          <w:b/>
          <w:bCs/>
          <w:sz w:val="24"/>
          <w:lang w:val="en-IN"/>
        </w:rPr>
      </w:pPr>
      <w:r w:rsidRPr="00C5634D">
        <w:rPr>
          <w:rFonts w:ascii="Times New Roman" w:eastAsia="Calibri" w:hAnsi="Times New Roman" w:cs="Times New Roman"/>
          <w:b/>
          <w:sz w:val="24"/>
          <w:lang w:val="en-IN"/>
        </w:rPr>
        <w:t>To,</w:t>
      </w:r>
    </w:p>
    <w:p w14:paraId="4165BCA2" w14:textId="77777777" w:rsidR="004354B7" w:rsidRPr="00C5634D" w:rsidRDefault="004354B7" w:rsidP="004354B7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C5634D">
        <w:rPr>
          <w:rFonts w:ascii="Times New Roman" w:eastAsia="Calibri" w:hAnsi="Times New Roman" w:cs="Times New Roman"/>
          <w:b/>
          <w:sz w:val="24"/>
          <w:lang w:val="en-IN"/>
        </w:rPr>
        <w:t>Drug Controller General of India</w:t>
      </w:r>
    </w:p>
    <w:p w14:paraId="77025768" w14:textId="77777777" w:rsidR="004354B7" w:rsidRPr="00C5634D" w:rsidRDefault="004354B7" w:rsidP="004354B7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C5634D">
        <w:rPr>
          <w:rFonts w:ascii="Times New Roman" w:eastAsia="Calibri" w:hAnsi="Times New Roman" w:cs="Times New Roman"/>
          <w:b/>
          <w:sz w:val="24"/>
          <w:lang w:val="en-IN"/>
        </w:rPr>
        <w:t>Directorate General of Health Services,</w:t>
      </w:r>
    </w:p>
    <w:p w14:paraId="2FE038B4" w14:textId="77777777" w:rsidR="004354B7" w:rsidRPr="00C5634D" w:rsidRDefault="004354B7" w:rsidP="004354B7">
      <w:pPr>
        <w:rPr>
          <w:rFonts w:ascii="Times New Roman" w:eastAsia="Calibri" w:hAnsi="Times New Roman" w:cs="Times New Roman"/>
          <w:sz w:val="24"/>
          <w:lang w:val="en-IN"/>
        </w:rPr>
      </w:pPr>
      <w:r w:rsidRPr="00C5634D">
        <w:rPr>
          <w:rFonts w:ascii="Times New Roman" w:eastAsia="Calibri" w:hAnsi="Times New Roman" w:cs="Times New Roman"/>
          <w:b/>
          <w:sz w:val="24"/>
          <w:lang w:val="en-IN"/>
        </w:rPr>
        <w:t>FDA Bhawan, Kotla Road, New Delhi-110002</w:t>
      </w:r>
    </w:p>
    <w:p w14:paraId="47EC180C" w14:textId="77777777" w:rsidR="004354B7" w:rsidRPr="00C5634D" w:rsidRDefault="004354B7" w:rsidP="004354B7">
      <w:pPr>
        <w:rPr>
          <w:rFonts w:ascii="Times New Roman" w:hAnsi="Times New Roman" w:cs="Times New Roman"/>
          <w:sz w:val="24"/>
        </w:rPr>
      </w:pPr>
    </w:p>
    <w:p w14:paraId="47636936" w14:textId="77777777" w:rsidR="004354B7" w:rsidRPr="00C5634D" w:rsidRDefault="004354B7" w:rsidP="004354B7">
      <w:pPr>
        <w:rPr>
          <w:rFonts w:ascii="Times New Roman" w:hAnsi="Times New Roman" w:cs="Times New Roman"/>
          <w:b/>
          <w:sz w:val="24"/>
        </w:rPr>
      </w:pPr>
      <w:r w:rsidRPr="00C5634D">
        <w:rPr>
          <w:rFonts w:ascii="Times New Roman" w:hAnsi="Times New Roman" w:cs="Times New Roman"/>
          <w:b/>
          <w:sz w:val="24"/>
        </w:rPr>
        <w:t>Sub: List of Instruments/Equipment’s</w:t>
      </w:r>
    </w:p>
    <w:p w14:paraId="4BC82930" w14:textId="77777777" w:rsidR="004354B7" w:rsidRPr="00C5634D" w:rsidRDefault="004354B7" w:rsidP="004354B7">
      <w:pPr>
        <w:rPr>
          <w:rFonts w:ascii="Times New Roman" w:hAnsi="Times New Roman" w:cs="Times New Roman"/>
          <w:sz w:val="24"/>
        </w:rPr>
      </w:pPr>
    </w:p>
    <w:p w14:paraId="58E0F7D8" w14:textId="77777777" w:rsidR="004354B7" w:rsidRDefault="004354B7" w:rsidP="004354B7">
      <w:pPr>
        <w:rPr>
          <w:rFonts w:ascii="Times New Roman" w:hAnsi="Times New Roman" w:cs="Times New Roman"/>
          <w:sz w:val="24"/>
        </w:rPr>
      </w:pPr>
      <w:r w:rsidRPr="00C5634D">
        <w:rPr>
          <w:rFonts w:ascii="Times New Roman" w:hAnsi="Times New Roman" w:cs="Times New Roman"/>
          <w:sz w:val="24"/>
        </w:rPr>
        <w:t>Dear Sir,</w:t>
      </w:r>
    </w:p>
    <w:p w14:paraId="4990F867" w14:textId="77777777" w:rsidR="004354B7" w:rsidRPr="00C5634D" w:rsidRDefault="004354B7" w:rsidP="004354B7">
      <w:pPr>
        <w:rPr>
          <w:rFonts w:ascii="Times New Roman" w:hAnsi="Times New Roman" w:cs="Times New Roman"/>
          <w:sz w:val="24"/>
        </w:rPr>
      </w:pPr>
    </w:p>
    <w:p w14:paraId="59966693" w14:textId="77777777" w:rsidR="004354B7" w:rsidRDefault="004354B7" w:rsidP="004354B7">
      <w:pPr>
        <w:rPr>
          <w:rFonts w:ascii="Times New Roman" w:hAnsi="Times New Roman" w:cs="Times New Roman"/>
          <w:sz w:val="24"/>
        </w:rPr>
      </w:pPr>
      <w:r w:rsidRPr="00C5634D">
        <w:rPr>
          <w:rFonts w:ascii="Times New Roman" w:hAnsi="Times New Roman" w:cs="Times New Roman"/>
          <w:sz w:val="24"/>
        </w:rPr>
        <w:t>Following is the list of Instruments / Equipment’s used for manufacturing process.</w:t>
      </w:r>
    </w:p>
    <w:p w14:paraId="79EA0977" w14:textId="77777777" w:rsidR="004354B7" w:rsidRPr="00C5634D" w:rsidRDefault="004354B7" w:rsidP="004354B7">
      <w:pPr>
        <w:rPr>
          <w:rFonts w:ascii="Times New Roman" w:hAnsi="Times New Roman" w:cs="Times New Roman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1"/>
        <w:gridCol w:w="5196"/>
        <w:gridCol w:w="2619"/>
      </w:tblGrid>
      <w:tr w:rsidR="004354B7" w:rsidRPr="00C5634D" w14:paraId="2E390577" w14:textId="77777777" w:rsidTr="0007173B">
        <w:trPr>
          <w:trHeight w:val="261"/>
        </w:trPr>
        <w:tc>
          <w:tcPr>
            <w:tcW w:w="1201" w:type="dxa"/>
          </w:tcPr>
          <w:p w14:paraId="227A01EF" w14:textId="77777777" w:rsidR="004354B7" w:rsidRPr="00C5634D" w:rsidRDefault="004354B7" w:rsidP="00F238A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IN"/>
              </w:rPr>
              <w:t>Sr. No</w:t>
            </w:r>
          </w:p>
        </w:tc>
        <w:tc>
          <w:tcPr>
            <w:tcW w:w="5196" w:type="dxa"/>
          </w:tcPr>
          <w:p w14:paraId="3DA8F049" w14:textId="77777777" w:rsidR="004354B7" w:rsidRPr="00C5634D" w:rsidRDefault="004354B7" w:rsidP="00F238AF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IN"/>
              </w:rPr>
              <w:t>Machinery / Equipment</w:t>
            </w:r>
          </w:p>
        </w:tc>
        <w:tc>
          <w:tcPr>
            <w:tcW w:w="2619" w:type="dxa"/>
          </w:tcPr>
          <w:p w14:paraId="1516FEC8" w14:textId="77777777" w:rsidR="004354B7" w:rsidRPr="00C5634D" w:rsidRDefault="004354B7" w:rsidP="00F238A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IN"/>
              </w:rPr>
              <w:t>Qty</w:t>
            </w:r>
          </w:p>
        </w:tc>
      </w:tr>
      <w:tr w:rsidR="00BF0283" w:rsidRPr="00C5634D" w14:paraId="7996B7A7" w14:textId="77777777" w:rsidTr="0007173B">
        <w:trPr>
          <w:trHeight w:val="246"/>
        </w:trPr>
        <w:tc>
          <w:tcPr>
            <w:tcW w:w="1201" w:type="dxa"/>
          </w:tcPr>
          <w:p w14:paraId="5C9372A8" w14:textId="77777777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1</w:t>
            </w:r>
          </w:p>
        </w:tc>
        <w:tc>
          <w:tcPr>
            <w:tcW w:w="5196" w:type="dxa"/>
          </w:tcPr>
          <w:p w14:paraId="1FA27B5D" w14:textId="3376C81A" w:rsidR="00BF0283" w:rsidRPr="00B178ED" w:rsidRDefault="00BF0283" w:rsidP="00BF0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37635A94" w14:textId="50A4F7CC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659953A5" w14:textId="77777777" w:rsidTr="0007173B">
        <w:trPr>
          <w:trHeight w:val="261"/>
        </w:trPr>
        <w:tc>
          <w:tcPr>
            <w:tcW w:w="1201" w:type="dxa"/>
          </w:tcPr>
          <w:p w14:paraId="26108458" w14:textId="77777777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2</w:t>
            </w:r>
          </w:p>
        </w:tc>
        <w:tc>
          <w:tcPr>
            <w:tcW w:w="5196" w:type="dxa"/>
          </w:tcPr>
          <w:p w14:paraId="62B1F56A" w14:textId="428316C4" w:rsidR="00BF0283" w:rsidRPr="00B178ED" w:rsidRDefault="00BF0283" w:rsidP="00BF0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6020CE5B" w14:textId="72DA727A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64E3F04F" w14:textId="77777777" w:rsidTr="0007173B">
        <w:trPr>
          <w:trHeight w:val="246"/>
        </w:trPr>
        <w:tc>
          <w:tcPr>
            <w:tcW w:w="1201" w:type="dxa"/>
          </w:tcPr>
          <w:p w14:paraId="462AD1EF" w14:textId="77777777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3</w:t>
            </w:r>
          </w:p>
        </w:tc>
        <w:tc>
          <w:tcPr>
            <w:tcW w:w="5196" w:type="dxa"/>
          </w:tcPr>
          <w:p w14:paraId="73C4945D" w14:textId="6A8B3E86" w:rsidR="00BF0283" w:rsidRPr="00B178ED" w:rsidRDefault="00BF0283" w:rsidP="00BF0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577CAC1E" w14:textId="29F41641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5E429FCA" w14:textId="77777777" w:rsidTr="0007173B">
        <w:trPr>
          <w:trHeight w:val="261"/>
        </w:trPr>
        <w:tc>
          <w:tcPr>
            <w:tcW w:w="1201" w:type="dxa"/>
          </w:tcPr>
          <w:p w14:paraId="1786F8BE" w14:textId="77777777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4</w:t>
            </w:r>
          </w:p>
        </w:tc>
        <w:tc>
          <w:tcPr>
            <w:tcW w:w="5196" w:type="dxa"/>
          </w:tcPr>
          <w:p w14:paraId="30015609" w14:textId="52ACC4AE" w:rsidR="00BF0283" w:rsidRPr="00B178ED" w:rsidRDefault="00BF0283" w:rsidP="00BF0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3E4E55E9" w14:textId="2E308FA9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7B125CE3" w14:textId="77777777" w:rsidTr="0007173B">
        <w:trPr>
          <w:trHeight w:val="246"/>
        </w:trPr>
        <w:tc>
          <w:tcPr>
            <w:tcW w:w="1201" w:type="dxa"/>
          </w:tcPr>
          <w:p w14:paraId="3CF8E18C" w14:textId="77777777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5</w:t>
            </w:r>
          </w:p>
        </w:tc>
        <w:tc>
          <w:tcPr>
            <w:tcW w:w="5196" w:type="dxa"/>
          </w:tcPr>
          <w:p w14:paraId="32F1978B" w14:textId="128212A8" w:rsidR="00BF0283" w:rsidRPr="00B178ED" w:rsidRDefault="00BF0283" w:rsidP="00BF0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794F879C" w14:textId="6FB49221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33AFF8DE" w14:textId="77777777" w:rsidTr="0007173B">
        <w:trPr>
          <w:trHeight w:val="261"/>
        </w:trPr>
        <w:tc>
          <w:tcPr>
            <w:tcW w:w="1201" w:type="dxa"/>
          </w:tcPr>
          <w:p w14:paraId="0A825BFE" w14:textId="77777777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6</w:t>
            </w:r>
          </w:p>
        </w:tc>
        <w:tc>
          <w:tcPr>
            <w:tcW w:w="5196" w:type="dxa"/>
          </w:tcPr>
          <w:p w14:paraId="460FC590" w14:textId="079CB6CB" w:rsidR="00BF0283" w:rsidRPr="00B178ED" w:rsidRDefault="00BF0283" w:rsidP="00BF0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661AF82E" w14:textId="14549666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3E168D47" w14:textId="77777777" w:rsidTr="0007173B">
        <w:trPr>
          <w:trHeight w:val="246"/>
        </w:trPr>
        <w:tc>
          <w:tcPr>
            <w:tcW w:w="1201" w:type="dxa"/>
          </w:tcPr>
          <w:p w14:paraId="00EB35AB" w14:textId="77777777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7</w:t>
            </w:r>
          </w:p>
        </w:tc>
        <w:tc>
          <w:tcPr>
            <w:tcW w:w="5196" w:type="dxa"/>
          </w:tcPr>
          <w:p w14:paraId="5A768C81" w14:textId="206FB5E0" w:rsidR="00BF0283" w:rsidRPr="00B178ED" w:rsidRDefault="00BF0283" w:rsidP="00BF0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10F9113A" w14:textId="17767608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030098F6" w14:textId="77777777" w:rsidTr="0007173B">
        <w:trPr>
          <w:trHeight w:val="261"/>
        </w:trPr>
        <w:tc>
          <w:tcPr>
            <w:tcW w:w="1201" w:type="dxa"/>
          </w:tcPr>
          <w:p w14:paraId="0236A0E8" w14:textId="77777777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8</w:t>
            </w:r>
          </w:p>
        </w:tc>
        <w:tc>
          <w:tcPr>
            <w:tcW w:w="5196" w:type="dxa"/>
          </w:tcPr>
          <w:p w14:paraId="04C79C08" w14:textId="4F3A284E" w:rsidR="00BF0283" w:rsidRPr="00B178ED" w:rsidRDefault="00BF0283" w:rsidP="00BF0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78B997C7" w14:textId="16B0163D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4D9798C7" w14:textId="77777777" w:rsidTr="0007173B">
        <w:trPr>
          <w:trHeight w:val="261"/>
        </w:trPr>
        <w:tc>
          <w:tcPr>
            <w:tcW w:w="1201" w:type="dxa"/>
          </w:tcPr>
          <w:p w14:paraId="48F8BA4E" w14:textId="77777777" w:rsidR="00BF0283" w:rsidRPr="00C5634D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9</w:t>
            </w:r>
          </w:p>
        </w:tc>
        <w:tc>
          <w:tcPr>
            <w:tcW w:w="5196" w:type="dxa"/>
          </w:tcPr>
          <w:p w14:paraId="0910313C" w14:textId="453B123A" w:rsidR="00BF0283" w:rsidRPr="00B178ED" w:rsidRDefault="00BF0283" w:rsidP="00BF0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4D3D8EAE" w14:textId="28F835BE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11148053" w14:textId="77777777" w:rsidTr="0007173B">
        <w:trPr>
          <w:trHeight w:val="261"/>
        </w:trPr>
        <w:tc>
          <w:tcPr>
            <w:tcW w:w="1201" w:type="dxa"/>
          </w:tcPr>
          <w:p w14:paraId="4BCCF5E4" w14:textId="77777777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10</w:t>
            </w:r>
          </w:p>
        </w:tc>
        <w:tc>
          <w:tcPr>
            <w:tcW w:w="5196" w:type="dxa"/>
          </w:tcPr>
          <w:p w14:paraId="1101FF60" w14:textId="5116FF44" w:rsidR="00BF0283" w:rsidRDefault="00BF0283" w:rsidP="00BF0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14AECDA9" w14:textId="353F8A21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4CA878F8" w14:textId="77777777" w:rsidTr="0007173B">
        <w:trPr>
          <w:trHeight w:val="261"/>
        </w:trPr>
        <w:tc>
          <w:tcPr>
            <w:tcW w:w="1201" w:type="dxa"/>
          </w:tcPr>
          <w:p w14:paraId="5A8B9EE8" w14:textId="77777777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11</w:t>
            </w:r>
          </w:p>
        </w:tc>
        <w:tc>
          <w:tcPr>
            <w:tcW w:w="5196" w:type="dxa"/>
          </w:tcPr>
          <w:p w14:paraId="395C114F" w14:textId="7EAB9349" w:rsidR="00BF0283" w:rsidRDefault="00BF0283" w:rsidP="00BF02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1C10D42D" w14:textId="42E9F9A4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7F8A9A53" w14:textId="77777777" w:rsidTr="0007173B">
        <w:trPr>
          <w:trHeight w:val="261"/>
        </w:trPr>
        <w:tc>
          <w:tcPr>
            <w:tcW w:w="1201" w:type="dxa"/>
          </w:tcPr>
          <w:p w14:paraId="7635ABE4" w14:textId="77777777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12</w:t>
            </w:r>
          </w:p>
        </w:tc>
        <w:tc>
          <w:tcPr>
            <w:tcW w:w="5196" w:type="dxa"/>
          </w:tcPr>
          <w:p w14:paraId="041035F4" w14:textId="018649DD" w:rsidR="00BF0283" w:rsidRDefault="00BF0283" w:rsidP="00BF0283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7CF2894F" w14:textId="4CCB6A60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0744FDD7" w14:textId="77777777" w:rsidTr="0007173B">
        <w:trPr>
          <w:trHeight w:val="261"/>
        </w:trPr>
        <w:tc>
          <w:tcPr>
            <w:tcW w:w="1201" w:type="dxa"/>
          </w:tcPr>
          <w:p w14:paraId="034F6176" w14:textId="77777777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13</w:t>
            </w:r>
          </w:p>
        </w:tc>
        <w:tc>
          <w:tcPr>
            <w:tcW w:w="5196" w:type="dxa"/>
          </w:tcPr>
          <w:p w14:paraId="175A905C" w14:textId="51CF42C1" w:rsidR="00BF0283" w:rsidRDefault="00BF0283" w:rsidP="00BF0283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0860DE83" w14:textId="19A47A4F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488DFEF9" w14:textId="77777777" w:rsidTr="0007173B">
        <w:trPr>
          <w:trHeight w:val="261"/>
        </w:trPr>
        <w:tc>
          <w:tcPr>
            <w:tcW w:w="1201" w:type="dxa"/>
          </w:tcPr>
          <w:p w14:paraId="7CCAE80F" w14:textId="77777777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14</w:t>
            </w:r>
          </w:p>
        </w:tc>
        <w:tc>
          <w:tcPr>
            <w:tcW w:w="5196" w:type="dxa"/>
          </w:tcPr>
          <w:p w14:paraId="0F35882E" w14:textId="728C1D50" w:rsidR="00BF0283" w:rsidRDefault="00BF0283" w:rsidP="00BF0283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13B60296" w14:textId="617D3BDB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2265BE73" w14:textId="77777777" w:rsidTr="0007173B">
        <w:trPr>
          <w:trHeight w:val="261"/>
        </w:trPr>
        <w:tc>
          <w:tcPr>
            <w:tcW w:w="1201" w:type="dxa"/>
          </w:tcPr>
          <w:p w14:paraId="0A7B5F11" w14:textId="77777777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15</w:t>
            </w:r>
          </w:p>
        </w:tc>
        <w:tc>
          <w:tcPr>
            <w:tcW w:w="5196" w:type="dxa"/>
          </w:tcPr>
          <w:p w14:paraId="39FAC307" w14:textId="34540B42" w:rsidR="00BF0283" w:rsidRDefault="00BF0283" w:rsidP="00BF0283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6418B1B1" w14:textId="4EDA4D0B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tr w:rsidR="00BF0283" w:rsidRPr="00C5634D" w14:paraId="2FA27B54" w14:textId="77777777" w:rsidTr="0007173B">
        <w:trPr>
          <w:trHeight w:val="261"/>
        </w:trPr>
        <w:tc>
          <w:tcPr>
            <w:tcW w:w="1201" w:type="dxa"/>
          </w:tcPr>
          <w:p w14:paraId="344811E0" w14:textId="77777777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lang w:val="en-IN"/>
              </w:rPr>
              <w:t>16</w:t>
            </w:r>
          </w:p>
        </w:tc>
        <w:tc>
          <w:tcPr>
            <w:tcW w:w="5196" w:type="dxa"/>
          </w:tcPr>
          <w:p w14:paraId="4BE29EE2" w14:textId="4441CFE5" w:rsidR="00BF0283" w:rsidRDefault="00BF0283" w:rsidP="00BF0283">
            <w:pPr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</w:rPr>
              <w:t>{equipment}</w:t>
            </w:r>
          </w:p>
        </w:tc>
        <w:tc>
          <w:tcPr>
            <w:tcW w:w="2619" w:type="dxa"/>
          </w:tcPr>
          <w:p w14:paraId="4FF61C24" w14:textId="06FC27DD" w:rsidR="00BF0283" w:rsidRDefault="00BF0283" w:rsidP="00BF0283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</w:rPr>
              <w:t>{quantity}</w:t>
            </w:r>
          </w:p>
        </w:tc>
      </w:tr>
      <w:bookmarkEnd w:id="0"/>
    </w:tbl>
    <w:p w14:paraId="07620EB9" w14:textId="77777777" w:rsidR="004354B7" w:rsidRDefault="004354B7" w:rsidP="004354B7">
      <w:pPr>
        <w:rPr>
          <w:rFonts w:ascii="Times New Roman" w:eastAsia="Calibri" w:hAnsi="Times New Roman" w:cs="Times New Roman"/>
          <w:b/>
          <w:sz w:val="24"/>
          <w:lang w:val="en-IN"/>
        </w:rPr>
      </w:pPr>
    </w:p>
    <w:p w14:paraId="57DB9471" w14:textId="77777777" w:rsidR="004354B7" w:rsidRPr="005239CE" w:rsidRDefault="004354B7" w:rsidP="004354B7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Thanking yo</w:t>
      </w:r>
      <w:r>
        <w:rPr>
          <w:rFonts w:ascii="Times New Roman" w:eastAsia="Calibri" w:hAnsi="Times New Roman" w:cs="Times New Roman"/>
          <w:b/>
          <w:sz w:val="24"/>
          <w:lang w:val="en-IN"/>
        </w:rPr>
        <w:t>u</w:t>
      </w:r>
    </w:p>
    <w:p w14:paraId="1DDA8699" w14:textId="096F6C30" w:rsidR="004354B7" w:rsidRDefault="004354B7" w:rsidP="004354B7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5239CE">
        <w:rPr>
          <w:rFonts w:ascii="Times New Roman" w:hAnsi="Times New Roman" w:cs="Times New Roman"/>
          <w:b/>
          <w:bCs/>
          <w:sz w:val="24"/>
        </w:rPr>
        <w:t>Yours truly,</w:t>
      </w:r>
    </w:p>
    <w:p w14:paraId="129622A4" w14:textId="15854943" w:rsidR="00BF0283" w:rsidRPr="00C5634D" w:rsidRDefault="00BF0283" w:rsidP="004354B7">
      <w:pPr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manufacturerName</w:t>
      </w:r>
      <w:proofErr w:type="spellEnd"/>
      <w:r>
        <w:rPr>
          <w:rFonts w:ascii="Times New Roman" w:hAnsi="Times New Roman" w:cs="Times New Roman"/>
          <w:b/>
          <w:bCs/>
          <w:sz w:val="24"/>
        </w:rPr>
        <w:t>}</w:t>
      </w:r>
    </w:p>
    <w:p w14:paraId="636A635D" w14:textId="382CFDE5" w:rsidR="004354B7" w:rsidRPr="005239CE" w:rsidRDefault="004354B7" w:rsidP="004354B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lang w:eastAsia="zh-CN"/>
        </w:rPr>
      </w:pPr>
    </w:p>
    <w:p w14:paraId="0372C114" w14:textId="77777777" w:rsidR="004354B7" w:rsidRPr="00037786" w:rsidRDefault="004354B7" w:rsidP="004354B7">
      <w:pPr>
        <w:jc w:val="both"/>
        <w:rPr>
          <w:rFonts w:ascii="Arial Nova" w:eastAsia="Calibri" w:hAnsi="Arial Nova"/>
          <w:b/>
          <w:bCs/>
          <w:noProof/>
          <w:sz w:val="24"/>
        </w:rPr>
      </w:pPr>
      <w:r w:rsidRPr="00037786">
        <w:rPr>
          <w:rFonts w:ascii="Arial Nova" w:eastAsia="Calibri" w:hAnsi="Arial Nova"/>
          <w:b/>
          <w:bCs/>
          <w:noProof/>
          <w:sz w:val="24"/>
        </w:rPr>
        <w:drawing>
          <wp:inline distT="0" distB="0" distL="0" distR="0" wp14:anchorId="13335A92" wp14:editId="342658CC">
            <wp:extent cx="2358589" cy="800100"/>
            <wp:effectExtent l="0" t="0" r="3810" b="0"/>
            <wp:docPr id="2034222478" name="Picture 2034222478" descr="A picture containing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1996" cy="80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CB05" w14:textId="4F2EE4B7" w:rsidR="004354B7" w:rsidRPr="005239CE" w:rsidRDefault="00BF0283" w:rsidP="004354B7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>{</w:t>
      </w:r>
      <w:proofErr w:type="spellStart"/>
      <w:r>
        <w:rPr>
          <w:rFonts w:ascii="Times New Roman" w:eastAsia="Calibri" w:hAnsi="Times New Roman" w:cs="Times New Roman"/>
          <w:b/>
          <w:bCs/>
          <w:sz w:val="24"/>
        </w:rPr>
        <w:t>directorName</w:t>
      </w:r>
      <w:proofErr w:type="spellEnd"/>
      <w:r>
        <w:rPr>
          <w:rFonts w:ascii="Times New Roman" w:eastAsia="Calibri" w:hAnsi="Times New Roman" w:cs="Times New Roman"/>
          <w:b/>
          <w:bCs/>
          <w:sz w:val="24"/>
        </w:rPr>
        <w:t>}</w:t>
      </w:r>
    </w:p>
    <w:p w14:paraId="302A65D8" w14:textId="77777777" w:rsidR="004354B7" w:rsidRPr="005239CE" w:rsidRDefault="004354B7" w:rsidP="004354B7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5239CE">
        <w:rPr>
          <w:rFonts w:ascii="Times New Roman" w:eastAsia="Calibri" w:hAnsi="Times New Roman" w:cs="Times New Roman"/>
          <w:b/>
          <w:bCs/>
          <w:sz w:val="24"/>
        </w:rPr>
        <w:t xml:space="preserve">Director </w:t>
      </w:r>
    </w:p>
    <w:p w14:paraId="070204A7" w14:textId="77777777" w:rsidR="000C449A" w:rsidRPr="005239CE" w:rsidRDefault="000C449A" w:rsidP="000C449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lang w:eastAsia="zh-CN"/>
        </w:rPr>
      </w:pPr>
    </w:p>
    <w:p w14:paraId="76C84BDD" w14:textId="77777777" w:rsidR="005D5B50" w:rsidRPr="005D5B50" w:rsidRDefault="005D5B50" w:rsidP="005D5B50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sectPr w:rsidR="005D5B50" w:rsidRPr="005D5B50" w:rsidSect="003807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971BD" w14:textId="77777777" w:rsidR="00E96B6E" w:rsidRDefault="00E96B6E" w:rsidP="00CD4D05">
      <w:r>
        <w:separator/>
      </w:r>
    </w:p>
  </w:endnote>
  <w:endnote w:type="continuationSeparator" w:id="0">
    <w:p w14:paraId="7A6F646A" w14:textId="77777777" w:rsidR="00E96B6E" w:rsidRDefault="00E96B6E" w:rsidP="00CD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896BE" w14:textId="77777777" w:rsidR="00DE1E06" w:rsidRDefault="00DE1E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FBAB8" w14:textId="77777777" w:rsidR="00C74D64" w:rsidRDefault="00C74D64" w:rsidP="00C74D64">
    <w:pPr>
      <w:spacing w:line="276" w:lineRule="auto"/>
      <w:rPr>
        <w:b/>
        <w:bCs/>
        <w:szCs w:val="20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076BCE2" wp14:editId="622C09A3">
              <wp:simplePos x="0" y="0"/>
              <wp:positionH relativeFrom="page">
                <wp:posOffset>-45027</wp:posOffset>
              </wp:positionH>
              <wp:positionV relativeFrom="paragraph">
                <wp:posOffset>78740</wp:posOffset>
              </wp:positionV>
              <wp:extent cx="7613073" cy="0"/>
              <wp:effectExtent l="0" t="0" r="0" b="0"/>
              <wp:wrapNone/>
              <wp:docPr id="61408360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3073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3D73EE60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3.55pt,6.2pt" to="595.9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" strokecolor="#4579b8 [3044]" strokeweight="1.5pt">
              <w10:wrap anchorx="page"/>
            </v:line>
          </w:pict>
        </mc:Fallback>
      </mc:AlternateContent>
    </w:r>
  </w:p>
  <w:p w14:paraId="61FDB990" w14:textId="77777777" w:rsidR="001A77AA" w:rsidRDefault="001A77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1E9FF" w14:textId="77777777" w:rsidR="00DE1E06" w:rsidRDefault="00DE1E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E6227" w14:textId="77777777" w:rsidR="00E96B6E" w:rsidRDefault="00E96B6E" w:rsidP="00CD4D05">
      <w:r>
        <w:separator/>
      </w:r>
    </w:p>
  </w:footnote>
  <w:footnote w:type="continuationSeparator" w:id="0">
    <w:p w14:paraId="70E5F13B" w14:textId="77777777" w:rsidR="00E96B6E" w:rsidRDefault="00E96B6E" w:rsidP="00CD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1237B" w14:textId="77777777" w:rsidR="00DE1E06" w:rsidRDefault="00DE1E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_Hlk77937372"/>
  <w:p w14:paraId="46A1F681" w14:textId="32CE40CE" w:rsidR="002C43D1" w:rsidRDefault="00CC4E89" w:rsidP="000C449A">
    <w:pPr>
      <w:pStyle w:val="Header"/>
      <w:jc w:val="right"/>
    </w:pPr>
    <w:r w:rsidRPr="00DB3B8B">
      <w:rPr>
        <w:rFonts w:cstheme="minorHAnsi"/>
        <w:noProof/>
        <w:color w:val="FF000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FBA804E" wp14:editId="4A0B2EDE">
              <wp:simplePos x="0" y="0"/>
              <wp:positionH relativeFrom="margin">
                <wp:posOffset>-1323975</wp:posOffset>
              </wp:positionH>
              <wp:positionV relativeFrom="page">
                <wp:posOffset>2106295</wp:posOffset>
              </wp:positionV>
              <wp:extent cx="5362575" cy="6479540"/>
              <wp:effectExtent l="0" t="0" r="0" b="0"/>
              <wp:wrapNone/>
              <wp:docPr id="2" name="Group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362575" cy="6479540"/>
                        <a:chOff x="0" y="0"/>
                        <a:chExt cx="5446287" cy="6576486"/>
                      </a:xfrm>
                      <a:solidFill>
                        <a:schemeClr val="bg1">
                          <a:lumMod val="85000"/>
                        </a:schemeClr>
                      </a:solidFill>
                    </wpg:grpSpPr>
                    <wps:wsp>
                      <wps:cNvPr id="3" name="Rectangle 67"/>
                      <wps:cNvSpPr>
                        <a:spLocks noChangeAspect="1"/>
                      </wps:cNvSpPr>
                      <wps:spPr>
                        <a:xfrm rot="2601891">
                          <a:off x="827464" y="0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" name="Flowchart: Connector 4"/>
                      <wps:cNvSpPr>
                        <a:spLocks noChangeAspect="1"/>
                      </wps:cNvSpPr>
                      <wps:spPr>
                        <a:xfrm rot="2677212">
                          <a:off x="1430646" y="230322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67"/>
                      <wps:cNvSpPr>
                        <a:spLocks noChangeAspect="1"/>
                      </wps:cNvSpPr>
                      <wps:spPr>
                        <a:xfrm rot="7898546">
                          <a:off x="887112" y="130102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Rectangle 67"/>
                      <wps:cNvSpPr>
                        <a:spLocks noChangeAspect="1"/>
                      </wps:cNvSpPr>
                      <wps:spPr>
                        <a:xfrm rot="8021514">
                          <a:off x="979969" y="383837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Rectangle 67"/>
                      <wps:cNvSpPr>
                        <a:spLocks noChangeAspect="1"/>
                      </wps:cNvSpPr>
                      <wps:spPr>
                        <a:xfrm rot="8021514">
                          <a:off x="2215721" y="2536026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" name="Rectangle 67"/>
                      <wps:cNvSpPr>
                        <a:spLocks noChangeAspect="1"/>
                      </wps:cNvSpPr>
                      <wps:spPr>
                        <a:xfrm rot="13421514">
                          <a:off x="2238506" y="3792804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9" name="Rectangle 67"/>
                      <wps:cNvSpPr>
                        <a:spLocks noChangeAspect="1"/>
                      </wps:cNvSpPr>
                      <wps:spPr>
                        <a:xfrm rot="13421514">
                          <a:off x="929482" y="2553931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" name="Rectangle 67"/>
                      <wps:cNvSpPr>
                        <a:spLocks noChangeAspect="1"/>
                      </wps:cNvSpPr>
                      <wps:spPr>
                        <a:xfrm rot="2841788">
                          <a:off x="3549717" y="2515412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Rectangle 67"/>
                      <wps:cNvSpPr>
                        <a:spLocks noChangeAspect="1"/>
                      </wps:cNvSpPr>
                      <wps:spPr>
                        <a:xfrm rot="8040342">
                          <a:off x="3530310" y="3771769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18054" y="861775"/>
                                <a:pt x="14717" y="785930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" name="Flowchart: Connector 12"/>
                      <wps:cNvSpPr>
                        <a:spLocks noChangeAspect="1"/>
                      </wps:cNvSpPr>
                      <wps:spPr>
                        <a:xfrm rot="2677212">
                          <a:off x="1555548" y="2779295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Flowchart: Connector 13"/>
                      <wps:cNvSpPr>
                        <a:spLocks noChangeAspect="1"/>
                      </wps:cNvSpPr>
                      <wps:spPr>
                        <a:xfrm rot="2677212">
                          <a:off x="1627948" y="5345228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Flowchart: Connector 14"/>
                      <wps:cNvSpPr>
                        <a:spLocks noChangeAspect="1"/>
                      </wps:cNvSpPr>
                      <wps:spPr>
                        <a:xfrm rot="2677212">
                          <a:off x="2866264" y="4033697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F05E0B" id="Group 49" o:spid="_x0000_s1026" style="position:absolute;margin-left:-104.25pt;margin-top:165.85pt;width:422.25pt;height:510.2pt;z-index:-251654144;mso-position-horizontal-relative:margin;mso-position-vertical-relative:page;mso-width-relative:margin;mso-height-relative:margin" coordsize="54462,6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">
              <o:lock v:ext="edit" aspectratio="t"/>
              <v:shape id="Rectangle 67" o:spid="_x0000_s1027" style="position:absolute;left:8274;width:10095;height:27836;rotation:284195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8" type="#_x0000_t120" style="position:absolute;left:14306;top:2303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" filled="f" stroked="f" strokeweight="2pt">
                <o:lock v:ext="edit" aspectratio="t"/>
              </v:shape>
              <v:shape id="Rectangle 67" o:spid="_x0000_s1029" style="position:absolute;left:8871;top:13010;width:10094;height:27836;rotation:862731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0" style="position:absolute;left:9799;top:38383;width:10095;height:27837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1" style="position:absolute;left:22157;top:25360;width:10094;height:27836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2" style="position:absolute;left:22385;top:37928;width:10094;height:27836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3" style="position:absolute;left:9294;top:25539;width:10095;height:27837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4" style="position:absolute;left:35497;top:25154;width:10094;height:27836;rotation:3103990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5" style="position:absolute;left:35302;top:37717;width:10095;height:27837;rotation:878219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18054,861775,14717,785930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Flowchart: Connector 12" o:spid="_x0000_s1036" type="#_x0000_t120" style="position:absolute;left:15555;top:27792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" filled="f" stroked="f" strokeweight="2pt">
                <o:lock v:ext="edit" aspectratio="t"/>
              </v:shape>
              <v:shape id="Flowchart: Connector 13" o:spid="_x0000_s1037" type="#_x0000_t120" style="position:absolute;left:16279;top:53452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DIwQAAANsAAAAPAAAAZHJzL2Rvd25yZXYueG1sRE9Na8JA&#10;EL0L/Q/LFHoR3TSC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I+RAMjBAAAA2wAAAA8AAAAA&#10;AAAAAAAAAAAABwIAAGRycy9kb3ducmV2LnhtbFBLBQYAAAAAAwADALcAAAD1AgAAAAA=&#10;" filled="f" stroked="f" strokeweight="2pt">
                <o:lock v:ext="edit" aspectratio="t"/>
              </v:shape>
              <v:shape id="Flowchart: Connector 14" o:spid="_x0000_s1038" type="#_x0000_t120" style="position:absolute;left:28662;top:40336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i8wQAAANsAAAAPAAAAZHJzL2Rvd25yZXYueG1sRE9Na8JA&#10;EL0L/Q/LFHoR3TSI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AB4mLzBAAAA2wAAAA8AAAAA&#10;AAAAAAAAAAAABwIAAGRycy9kb3ducmV2LnhtbFBLBQYAAAAAAwADALcAAAD1AgAAAAA=&#10;" filled="f" stroked="f" strokeweight="2pt">
                <o:lock v:ext="edit" aspectratio="t"/>
              </v:shape>
              <w10:wrap anchorx="margin" anchory="page"/>
            </v:group>
          </w:pict>
        </mc:Fallback>
      </mc:AlternateContent>
    </w:r>
    <w:bookmarkEnd w:id="1"/>
    <w:r w:rsidR="000C449A">
      <w:t>{%</w:t>
    </w:r>
    <w:proofErr w:type="spellStart"/>
    <w:r w:rsidR="000C449A">
      <w:t>companyLogo</w:t>
    </w:r>
    <w:proofErr w:type="spellEnd"/>
    <w:r w:rsidR="000C449A"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7D1FF" w14:textId="77777777" w:rsidR="00DE1E06" w:rsidRDefault="00DE1E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87.85pt;height:88.15pt;visibility:visible;mso-wrap-style:square" o:bullet="t">
        <v:imagedata r:id="rId1" o:title=""/>
      </v:shape>
    </w:pict>
  </w:numPicBullet>
  <w:abstractNum w:abstractNumId="0" w15:restartNumberingAfterBreak="0">
    <w:nsid w:val="086662DB"/>
    <w:multiLevelType w:val="hybridMultilevel"/>
    <w:tmpl w:val="7E446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48C"/>
    <w:multiLevelType w:val="hybridMultilevel"/>
    <w:tmpl w:val="4D4E32AA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1EE7A05"/>
    <w:multiLevelType w:val="hybridMultilevel"/>
    <w:tmpl w:val="ADEA61C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D4D23C9"/>
    <w:multiLevelType w:val="hybridMultilevel"/>
    <w:tmpl w:val="3CC6E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77E97"/>
    <w:multiLevelType w:val="hybridMultilevel"/>
    <w:tmpl w:val="9280D23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48AF1969"/>
    <w:multiLevelType w:val="hybridMultilevel"/>
    <w:tmpl w:val="06D2092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506E44D0"/>
    <w:multiLevelType w:val="hybridMultilevel"/>
    <w:tmpl w:val="493CCF7E"/>
    <w:lvl w:ilvl="0" w:tplc="B20AC1CC">
      <w:numFmt w:val="bullet"/>
      <w:lvlText w:val="•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2583FDF"/>
    <w:multiLevelType w:val="hybridMultilevel"/>
    <w:tmpl w:val="250C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D55DC"/>
    <w:multiLevelType w:val="hybridMultilevel"/>
    <w:tmpl w:val="22962A5A"/>
    <w:lvl w:ilvl="0" w:tplc="344828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F844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ACA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E23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EB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BA89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2C91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E2F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C7F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00F685B"/>
    <w:multiLevelType w:val="hybridMultilevel"/>
    <w:tmpl w:val="5AB425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22732D"/>
    <w:multiLevelType w:val="hybridMultilevel"/>
    <w:tmpl w:val="883CCC4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71673BF3"/>
    <w:multiLevelType w:val="hybridMultilevel"/>
    <w:tmpl w:val="24683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229DF"/>
    <w:multiLevelType w:val="hybridMultilevel"/>
    <w:tmpl w:val="FB045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476E4"/>
    <w:multiLevelType w:val="hybridMultilevel"/>
    <w:tmpl w:val="B2E47764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7C691886"/>
    <w:multiLevelType w:val="multilevel"/>
    <w:tmpl w:val="7C691886"/>
    <w:lvl w:ilvl="0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E76D4"/>
    <w:multiLevelType w:val="hybridMultilevel"/>
    <w:tmpl w:val="F28A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13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6"/>
  </w:num>
  <w:num w:numId="10">
    <w:abstractNumId w:val="2"/>
  </w:num>
  <w:num w:numId="11">
    <w:abstractNumId w:val="7"/>
  </w:num>
  <w:num w:numId="12">
    <w:abstractNumId w:val="8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tTS0NDUxNjY0NzNW0lEKTi0uzszPAykwMqgFAJuL9xctAAAA"/>
  </w:docVars>
  <w:rsids>
    <w:rsidRoot w:val="004354B7"/>
    <w:rsid w:val="000005DA"/>
    <w:rsid w:val="00000B47"/>
    <w:rsid w:val="000302B3"/>
    <w:rsid w:val="00036D41"/>
    <w:rsid w:val="0007173B"/>
    <w:rsid w:val="00071CDB"/>
    <w:rsid w:val="00073784"/>
    <w:rsid w:val="000B0E8E"/>
    <w:rsid w:val="000B41EE"/>
    <w:rsid w:val="000C449A"/>
    <w:rsid w:val="000D1CC0"/>
    <w:rsid w:val="000E4453"/>
    <w:rsid w:val="000E4E09"/>
    <w:rsid w:val="000F7467"/>
    <w:rsid w:val="00104094"/>
    <w:rsid w:val="0011252A"/>
    <w:rsid w:val="001138D1"/>
    <w:rsid w:val="0012413E"/>
    <w:rsid w:val="0015775F"/>
    <w:rsid w:val="001634D8"/>
    <w:rsid w:val="00186500"/>
    <w:rsid w:val="001A11AD"/>
    <w:rsid w:val="001A77AA"/>
    <w:rsid w:val="001C3949"/>
    <w:rsid w:val="001C6CE2"/>
    <w:rsid w:val="001D6FDA"/>
    <w:rsid w:val="001F67B5"/>
    <w:rsid w:val="00204E48"/>
    <w:rsid w:val="002204A0"/>
    <w:rsid w:val="002302ED"/>
    <w:rsid w:val="0023368B"/>
    <w:rsid w:val="002360AD"/>
    <w:rsid w:val="002C0433"/>
    <w:rsid w:val="002C43D1"/>
    <w:rsid w:val="002C7E39"/>
    <w:rsid w:val="002F0DD8"/>
    <w:rsid w:val="00311B58"/>
    <w:rsid w:val="00332D01"/>
    <w:rsid w:val="00337388"/>
    <w:rsid w:val="00341B1F"/>
    <w:rsid w:val="00343350"/>
    <w:rsid w:val="0034799A"/>
    <w:rsid w:val="00361AE2"/>
    <w:rsid w:val="00374420"/>
    <w:rsid w:val="003807C3"/>
    <w:rsid w:val="00390810"/>
    <w:rsid w:val="00391E8A"/>
    <w:rsid w:val="003B0F21"/>
    <w:rsid w:val="003B514F"/>
    <w:rsid w:val="003B750B"/>
    <w:rsid w:val="003C184F"/>
    <w:rsid w:val="003D0C57"/>
    <w:rsid w:val="003E7EF7"/>
    <w:rsid w:val="003F091E"/>
    <w:rsid w:val="003F3A7F"/>
    <w:rsid w:val="0040165E"/>
    <w:rsid w:val="00423AEA"/>
    <w:rsid w:val="004354B7"/>
    <w:rsid w:val="00441801"/>
    <w:rsid w:val="0045319B"/>
    <w:rsid w:val="00455D8B"/>
    <w:rsid w:val="00456744"/>
    <w:rsid w:val="00462248"/>
    <w:rsid w:val="004651A8"/>
    <w:rsid w:val="00472BA6"/>
    <w:rsid w:val="00475FC5"/>
    <w:rsid w:val="0048783E"/>
    <w:rsid w:val="004A1C34"/>
    <w:rsid w:val="004C435A"/>
    <w:rsid w:val="004C536C"/>
    <w:rsid w:val="004C7E0C"/>
    <w:rsid w:val="004D18C6"/>
    <w:rsid w:val="004E3685"/>
    <w:rsid w:val="004E50B9"/>
    <w:rsid w:val="00502058"/>
    <w:rsid w:val="00505459"/>
    <w:rsid w:val="00507E1F"/>
    <w:rsid w:val="00527F92"/>
    <w:rsid w:val="00535BB0"/>
    <w:rsid w:val="005456B1"/>
    <w:rsid w:val="00557566"/>
    <w:rsid w:val="005627D2"/>
    <w:rsid w:val="00567C0D"/>
    <w:rsid w:val="00571AB1"/>
    <w:rsid w:val="00590B48"/>
    <w:rsid w:val="00595E18"/>
    <w:rsid w:val="005B1917"/>
    <w:rsid w:val="005C393D"/>
    <w:rsid w:val="005D217B"/>
    <w:rsid w:val="005D5B50"/>
    <w:rsid w:val="005F37F0"/>
    <w:rsid w:val="00620067"/>
    <w:rsid w:val="00621046"/>
    <w:rsid w:val="00631F04"/>
    <w:rsid w:val="00632210"/>
    <w:rsid w:val="006439D1"/>
    <w:rsid w:val="0065686A"/>
    <w:rsid w:val="006575D5"/>
    <w:rsid w:val="00664515"/>
    <w:rsid w:val="006819FD"/>
    <w:rsid w:val="00690097"/>
    <w:rsid w:val="006B0063"/>
    <w:rsid w:val="006B02B1"/>
    <w:rsid w:val="006B248B"/>
    <w:rsid w:val="006B3C55"/>
    <w:rsid w:val="006B6BC9"/>
    <w:rsid w:val="006C583E"/>
    <w:rsid w:val="006D2F66"/>
    <w:rsid w:val="006D6D8F"/>
    <w:rsid w:val="006E21E3"/>
    <w:rsid w:val="006F1A4D"/>
    <w:rsid w:val="006F1DA8"/>
    <w:rsid w:val="00702E44"/>
    <w:rsid w:val="007078C1"/>
    <w:rsid w:val="00720392"/>
    <w:rsid w:val="00723BBC"/>
    <w:rsid w:val="007505DD"/>
    <w:rsid w:val="00756045"/>
    <w:rsid w:val="00757768"/>
    <w:rsid w:val="007939B7"/>
    <w:rsid w:val="007A5247"/>
    <w:rsid w:val="007C14D2"/>
    <w:rsid w:val="007C2ADF"/>
    <w:rsid w:val="007D297F"/>
    <w:rsid w:val="007D5F6F"/>
    <w:rsid w:val="007F4176"/>
    <w:rsid w:val="007F53AA"/>
    <w:rsid w:val="007F69E1"/>
    <w:rsid w:val="00811EDD"/>
    <w:rsid w:val="0081465A"/>
    <w:rsid w:val="008512FB"/>
    <w:rsid w:val="00853D88"/>
    <w:rsid w:val="00855F31"/>
    <w:rsid w:val="00862272"/>
    <w:rsid w:val="008644CB"/>
    <w:rsid w:val="00865C8D"/>
    <w:rsid w:val="0089231A"/>
    <w:rsid w:val="00896A20"/>
    <w:rsid w:val="008A6C02"/>
    <w:rsid w:val="008C6F9F"/>
    <w:rsid w:val="008F3735"/>
    <w:rsid w:val="009070EF"/>
    <w:rsid w:val="00933B46"/>
    <w:rsid w:val="00942CAA"/>
    <w:rsid w:val="009635E9"/>
    <w:rsid w:val="00964F15"/>
    <w:rsid w:val="00964F95"/>
    <w:rsid w:val="00983FE0"/>
    <w:rsid w:val="009977F7"/>
    <w:rsid w:val="009B6652"/>
    <w:rsid w:val="009C1DE9"/>
    <w:rsid w:val="009C5770"/>
    <w:rsid w:val="009D0489"/>
    <w:rsid w:val="009D1184"/>
    <w:rsid w:val="009D28C7"/>
    <w:rsid w:val="009D5F7A"/>
    <w:rsid w:val="009E4B50"/>
    <w:rsid w:val="009F222F"/>
    <w:rsid w:val="009F34E0"/>
    <w:rsid w:val="009F3C93"/>
    <w:rsid w:val="00A12F66"/>
    <w:rsid w:val="00A23DDA"/>
    <w:rsid w:val="00A24C56"/>
    <w:rsid w:val="00A27191"/>
    <w:rsid w:val="00A3209A"/>
    <w:rsid w:val="00A47280"/>
    <w:rsid w:val="00A60332"/>
    <w:rsid w:val="00A610C4"/>
    <w:rsid w:val="00A74A37"/>
    <w:rsid w:val="00A75530"/>
    <w:rsid w:val="00A93A00"/>
    <w:rsid w:val="00AA0572"/>
    <w:rsid w:val="00AA1869"/>
    <w:rsid w:val="00AC6DE1"/>
    <w:rsid w:val="00AD5DEE"/>
    <w:rsid w:val="00AD71BB"/>
    <w:rsid w:val="00AE2DD5"/>
    <w:rsid w:val="00B11F7F"/>
    <w:rsid w:val="00B26C15"/>
    <w:rsid w:val="00B55861"/>
    <w:rsid w:val="00B643ED"/>
    <w:rsid w:val="00B81181"/>
    <w:rsid w:val="00B90378"/>
    <w:rsid w:val="00B93625"/>
    <w:rsid w:val="00B95D98"/>
    <w:rsid w:val="00BC0CDE"/>
    <w:rsid w:val="00BD2E7F"/>
    <w:rsid w:val="00BD4F5E"/>
    <w:rsid w:val="00BE2B74"/>
    <w:rsid w:val="00BE4D2E"/>
    <w:rsid w:val="00BE787D"/>
    <w:rsid w:val="00BF0283"/>
    <w:rsid w:val="00C03C08"/>
    <w:rsid w:val="00C04D30"/>
    <w:rsid w:val="00C17041"/>
    <w:rsid w:val="00C201EC"/>
    <w:rsid w:val="00C33770"/>
    <w:rsid w:val="00C47C07"/>
    <w:rsid w:val="00C566BC"/>
    <w:rsid w:val="00C60DC2"/>
    <w:rsid w:val="00C63AE2"/>
    <w:rsid w:val="00C74CAD"/>
    <w:rsid w:val="00C74D64"/>
    <w:rsid w:val="00C762AE"/>
    <w:rsid w:val="00C806FB"/>
    <w:rsid w:val="00C91E5D"/>
    <w:rsid w:val="00C937D6"/>
    <w:rsid w:val="00CB07B7"/>
    <w:rsid w:val="00CB2231"/>
    <w:rsid w:val="00CB590C"/>
    <w:rsid w:val="00CC4E89"/>
    <w:rsid w:val="00CD4D05"/>
    <w:rsid w:val="00CE2847"/>
    <w:rsid w:val="00CF0194"/>
    <w:rsid w:val="00D06655"/>
    <w:rsid w:val="00D10F79"/>
    <w:rsid w:val="00D23A56"/>
    <w:rsid w:val="00D26CB0"/>
    <w:rsid w:val="00D40085"/>
    <w:rsid w:val="00D41527"/>
    <w:rsid w:val="00D4165C"/>
    <w:rsid w:val="00D541A5"/>
    <w:rsid w:val="00D56B98"/>
    <w:rsid w:val="00D926C4"/>
    <w:rsid w:val="00DA176E"/>
    <w:rsid w:val="00DB3B8B"/>
    <w:rsid w:val="00DD15F8"/>
    <w:rsid w:val="00DE0BD4"/>
    <w:rsid w:val="00DE1E06"/>
    <w:rsid w:val="00DE2A0B"/>
    <w:rsid w:val="00E01DA6"/>
    <w:rsid w:val="00E22EFE"/>
    <w:rsid w:val="00E3338A"/>
    <w:rsid w:val="00E33ACD"/>
    <w:rsid w:val="00E510D6"/>
    <w:rsid w:val="00E61745"/>
    <w:rsid w:val="00E63E3C"/>
    <w:rsid w:val="00E65114"/>
    <w:rsid w:val="00E90882"/>
    <w:rsid w:val="00E96B6E"/>
    <w:rsid w:val="00EA0C2F"/>
    <w:rsid w:val="00EA24D2"/>
    <w:rsid w:val="00EA2D2D"/>
    <w:rsid w:val="00EA40F8"/>
    <w:rsid w:val="00EC0B72"/>
    <w:rsid w:val="00ED2572"/>
    <w:rsid w:val="00ED5395"/>
    <w:rsid w:val="00EE5AF8"/>
    <w:rsid w:val="00EE5AFD"/>
    <w:rsid w:val="00EF43F6"/>
    <w:rsid w:val="00EF63C1"/>
    <w:rsid w:val="00F00F00"/>
    <w:rsid w:val="00F039A6"/>
    <w:rsid w:val="00F116E6"/>
    <w:rsid w:val="00F175F5"/>
    <w:rsid w:val="00F255F5"/>
    <w:rsid w:val="00F425AC"/>
    <w:rsid w:val="00F56C53"/>
    <w:rsid w:val="00F62389"/>
    <w:rsid w:val="00F85F89"/>
    <w:rsid w:val="00F9751C"/>
    <w:rsid w:val="00FA070A"/>
    <w:rsid w:val="00FA093F"/>
    <w:rsid w:val="00FB3A3A"/>
    <w:rsid w:val="00FC2A3F"/>
    <w:rsid w:val="00FC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70D70"/>
  <w15:chartTrackingRefBased/>
  <w15:docId w15:val="{7C922A99-51D7-40E9-8395-4DF1518D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4B7"/>
    <w:pPr>
      <w:jc w:val="left"/>
    </w:pPr>
    <w:rPr>
      <w:rFonts w:ascii="Arial" w:eastAsia="Times New Roman" w:hAnsi="Arial" w:cs="Arial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6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2A0B"/>
    <w:pPr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1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D4D05"/>
  </w:style>
  <w:style w:type="paragraph" w:styleId="Footer">
    <w:name w:val="footer"/>
    <w:basedOn w:val="Normal"/>
    <w:link w:val="Foot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4D05"/>
  </w:style>
  <w:style w:type="paragraph" w:styleId="Title">
    <w:name w:val="Title"/>
    <w:basedOn w:val="Normal"/>
    <w:link w:val="TitleChar"/>
    <w:qFormat/>
    <w:rsid w:val="001C3949"/>
    <w:pPr>
      <w:jc w:val="center"/>
    </w:pPr>
    <w:rPr>
      <w:i/>
      <w:iCs/>
      <w:sz w:val="22"/>
    </w:rPr>
  </w:style>
  <w:style w:type="character" w:customStyle="1" w:styleId="TitleChar">
    <w:name w:val="Title Char"/>
    <w:basedOn w:val="DefaultParagraphFont"/>
    <w:link w:val="Title"/>
    <w:rsid w:val="001C3949"/>
    <w:rPr>
      <w:rFonts w:ascii="Arial" w:eastAsia="Times New Roman" w:hAnsi="Arial" w:cs="Arial"/>
      <w:i/>
      <w:iCs/>
      <w:szCs w:val="24"/>
    </w:rPr>
  </w:style>
  <w:style w:type="paragraph" w:styleId="BodyText">
    <w:name w:val="Body Text"/>
    <w:basedOn w:val="Normal"/>
    <w:link w:val="BodyTextChar"/>
    <w:rsid w:val="001C3949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1C3949"/>
    <w:rPr>
      <w:rFonts w:ascii="Arial" w:eastAsia="Times New Roman" w:hAnsi="Arial" w:cs="Arial"/>
      <w:szCs w:val="24"/>
    </w:rPr>
  </w:style>
  <w:style w:type="table" w:styleId="TableGrid">
    <w:name w:val="Table Grid"/>
    <w:basedOn w:val="TableNormal"/>
    <w:uiPriority w:val="39"/>
    <w:rsid w:val="001C394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7Colorful">
    <w:name w:val="Grid Table 7 Colorful"/>
    <w:basedOn w:val="TableNormal"/>
    <w:uiPriority w:val="52"/>
    <w:rsid w:val="00690097"/>
    <w:pPr>
      <w:jc w:val="left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B0E8E"/>
  </w:style>
  <w:style w:type="character" w:customStyle="1" w:styleId="Heading1Char">
    <w:name w:val="Heading 1 Char"/>
    <w:basedOn w:val="DefaultParagraphFont"/>
    <w:link w:val="Heading1"/>
    <w:uiPriority w:val="9"/>
    <w:rsid w:val="00C74D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NormalWeb">
    <w:name w:val="Normal (Web)"/>
    <w:basedOn w:val="Normal"/>
    <w:uiPriority w:val="99"/>
    <w:unhideWhenUsed/>
    <w:rsid w:val="004354B7"/>
    <w:pPr>
      <w:spacing w:before="100" w:beforeAutospacing="1" w:after="100" w:afterAutospacing="1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emplets\Q%20LIne%20Letter%20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91906-8F8E-41FC-B43C-C4124A493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 LIne Letter Head</Template>
  <TotalTime>28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Gupteshwar Gupta</dc:creator>
  <cp:keywords/>
  <dc:description/>
  <cp:lastModifiedBy>Aryan Karki</cp:lastModifiedBy>
  <cp:revision>9</cp:revision>
  <cp:lastPrinted>2023-05-23T09:53:00Z</cp:lastPrinted>
  <dcterms:created xsi:type="dcterms:W3CDTF">2023-05-23T09:47:00Z</dcterms:created>
  <dcterms:modified xsi:type="dcterms:W3CDTF">2026-07-08T05:10:00Z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746584178</vt:i4>
  </property>
</Properties>
</file>