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95F27" w14:textId="77777777" w:rsidR="00DC5496" w:rsidRDefault="00DC5496" w:rsidP="00DC5496">
      <w:pPr>
        <w:jc w:val="right"/>
        <w:rPr>
          <w:rFonts w:ascii="Times New Roman" w:eastAsia="Calibri" w:hAnsi="Times New Roman" w:cs="Times New Roman"/>
          <w:b/>
          <w:bCs/>
          <w:sz w:val="24"/>
          <w:lang w:val="en-IN"/>
        </w:rPr>
      </w:pPr>
    </w:p>
    <w:p w14:paraId="73D6C7FC" w14:textId="6D9451C7" w:rsidR="00DC5496" w:rsidRDefault="00DC5496" w:rsidP="00DC5496">
      <w:pPr>
        <w:jc w:val="right"/>
        <w:rPr>
          <w:rFonts w:ascii="Times New Roman" w:eastAsia="Calibri" w:hAnsi="Times New Roman" w:cs="Times New Roman"/>
          <w:b/>
          <w:sz w:val="24"/>
          <w:lang w:val="en-IN"/>
        </w:rPr>
      </w:pPr>
      <w:r>
        <w:rPr>
          <w:rFonts w:ascii="Times New Roman" w:eastAsia="Calibri" w:hAnsi="Times New Roman" w:cs="Times New Roman"/>
          <w:b/>
          <w:bCs/>
          <w:sz w:val="24"/>
          <w:lang w:val="en-IN"/>
        </w:rPr>
        <w:t>22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May</w:t>
      </w:r>
      <w:r w:rsidRPr="005239CE">
        <w:rPr>
          <w:rFonts w:ascii="Times New Roman" w:eastAsia="Calibri" w:hAnsi="Times New Roman" w:cs="Times New Roman"/>
          <w:b/>
          <w:bCs/>
          <w:sz w:val="24"/>
          <w:lang w:val="en-IN"/>
        </w:rPr>
        <w:t>.202</w:t>
      </w:r>
      <w:r>
        <w:rPr>
          <w:rFonts w:ascii="Times New Roman" w:eastAsia="Calibri" w:hAnsi="Times New Roman" w:cs="Times New Roman"/>
          <w:b/>
          <w:bCs/>
          <w:sz w:val="24"/>
          <w:lang w:val="en-IN"/>
        </w:rPr>
        <w:t>3</w:t>
      </w:r>
    </w:p>
    <w:p w14:paraId="7E9FE250" w14:textId="77777777" w:rsidR="00DC5496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11C30E61" w14:textId="4A717B9C" w:rsidR="00DC5496" w:rsidRPr="00206C21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To,</w:t>
      </w:r>
    </w:p>
    <w:p w14:paraId="030B4E39" w14:textId="77777777" w:rsidR="00DC5496" w:rsidRPr="00206C21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Drug Controller General of India</w:t>
      </w:r>
    </w:p>
    <w:p w14:paraId="63C48FE9" w14:textId="77777777" w:rsidR="00DC5496" w:rsidRPr="00206C21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Directorate General of Health and Family Welfare,</w:t>
      </w:r>
    </w:p>
    <w:p w14:paraId="06D1C820" w14:textId="77777777" w:rsidR="00DC5496" w:rsidRPr="00206C21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Government of India,</w:t>
      </w:r>
    </w:p>
    <w:p w14:paraId="38F71C03" w14:textId="77777777" w:rsidR="00DC5496" w:rsidRPr="00206C21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FDA Bhawan, ITO,</w:t>
      </w:r>
    </w:p>
    <w:p w14:paraId="7AFA7541" w14:textId="77777777" w:rsidR="00DC5496" w:rsidRPr="00206C21" w:rsidRDefault="00DC5496" w:rsidP="00DC5496">
      <w:pPr>
        <w:rPr>
          <w:rFonts w:ascii="Times New Roman" w:eastAsia="Calibri" w:hAnsi="Times New Roman" w:cs="Times New Roman"/>
          <w:sz w:val="24"/>
          <w:lang w:val="en-IN"/>
        </w:rPr>
      </w:pPr>
      <w:r w:rsidRPr="00206C21">
        <w:rPr>
          <w:rFonts w:ascii="Times New Roman" w:eastAsia="Calibri" w:hAnsi="Times New Roman" w:cs="Times New Roman"/>
          <w:b/>
          <w:sz w:val="24"/>
          <w:lang w:val="en-IN"/>
        </w:rPr>
        <w:t>Kotla Road, New Delhi-110002</w:t>
      </w:r>
    </w:p>
    <w:p w14:paraId="75713A78" w14:textId="77777777" w:rsidR="00DC5496" w:rsidRDefault="00DC5496" w:rsidP="00DC5496">
      <w:pPr>
        <w:jc w:val="both"/>
        <w:rPr>
          <w:rFonts w:ascii="Arial Nova" w:hAnsi="Arial Nova" w:cstheme="minorBidi"/>
          <w:sz w:val="24"/>
        </w:rPr>
      </w:pPr>
    </w:p>
    <w:p w14:paraId="13DCF12D" w14:textId="77777777" w:rsidR="00DC5496" w:rsidRDefault="00DC5496" w:rsidP="00DC5496">
      <w:pPr>
        <w:jc w:val="both"/>
        <w:rPr>
          <w:rFonts w:ascii="Arial Nova" w:hAnsi="Arial Nova" w:cstheme="minorBidi"/>
          <w:sz w:val="24"/>
        </w:rPr>
      </w:pPr>
    </w:p>
    <w:p w14:paraId="1E1D0E43" w14:textId="77777777" w:rsidR="00DC5496" w:rsidRDefault="00DC5496" w:rsidP="00DC5496">
      <w:pPr>
        <w:rPr>
          <w:rFonts w:ascii="Times New Roman" w:eastAsia="Calibri" w:hAnsi="Times New Roman" w:cs="Times New Roman"/>
          <w:b/>
          <w:sz w:val="26"/>
          <w:szCs w:val="26"/>
          <w:lang w:val="en-IN"/>
        </w:rPr>
      </w:pPr>
      <w:r>
        <w:rPr>
          <w:rFonts w:ascii="Times New Roman" w:eastAsia="Calibri" w:hAnsi="Times New Roman" w:cs="Times New Roman"/>
          <w:b/>
          <w:sz w:val="26"/>
          <w:szCs w:val="26"/>
          <w:lang w:val="en-IN"/>
        </w:rPr>
        <w:t xml:space="preserve">Sub: </w:t>
      </w:r>
      <w:r w:rsidRPr="00D31897">
        <w:rPr>
          <w:rFonts w:ascii="Times New Roman" w:eastAsia="Calibri" w:hAnsi="Times New Roman" w:cs="Times New Roman"/>
          <w:b/>
          <w:sz w:val="26"/>
          <w:szCs w:val="26"/>
          <w:lang w:val="en-IN"/>
        </w:rPr>
        <w:t>List of Qualified Personnel with Qualification, Experience and Responsibilities</w:t>
      </w:r>
      <w:r>
        <w:rPr>
          <w:rFonts w:ascii="Times New Roman" w:eastAsia="Calibri" w:hAnsi="Times New Roman" w:cs="Times New Roman"/>
          <w:b/>
          <w:sz w:val="26"/>
          <w:szCs w:val="26"/>
          <w:lang w:val="en-IN"/>
        </w:rPr>
        <w:t>.</w:t>
      </w:r>
    </w:p>
    <w:p w14:paraId="5BB8DBAF" w14:textId="77777777" w:rsidR="00DC5496" w:rsidRPr="006213C5" w:rsidRDefault="00DC5496" w:rsidP="00DC5496">
      <w:pPr>
        <w:rPr>
          <w:rFonts w:ascii="Times New Roman" w:eastAsia="Calibri" w:hAnsi="Times New Roman" w:cs="Times New Roman"/>
          <w:b/>
          <w:bCs/>
          <w:sz w:val="24"/>
          <w:lang w:val="en-IN"/>
        </w:rPr>
      </w:pPr>
    </w:p>
    <w:tbl>
      <w:tblPr>
        <w:tblStyle w:val="TableGrid2"/>
        <w:tblW w:w="9919" w:type="dxa"/>
        <w:tblLook w:val="04A0" w:firstRow="1" w:lastRow="0" w:firstColumn="1" w:lastColumn="0" w:noHBand="0" w:noVBand="1"/>
      </w:tblPr>
      <w:tblGrid>
        <w:gridCol w:w="2972"/>
        <w:gridCol w:w="3261"/>
        <w:gridCol w:w="1554"/>
        <w:gridCol w:w="2132"/>
      </w:tblGrid>
      <w:tr w:rsidR="00DC5496" w:rsidRPr="008A1D7F" w14:paraId="3E04FAAB" w14:textId="77777777" w:rsidTr="001265A9">
        <w:tc>
          <w:tcPr>
            <w:tcW w:w="2972" w:type="dxa"/>
          </w:tcPr>
          <w:p w14:paraId="5DD09D04" w14:textId="77777777" w:rsidR="00DC5496" w:rsidRPr="004419D8" w:rsidRDefault="00DC5496" w:rsidP="001265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4419D8">
              <w:rPr>
                <w:rFonts w:ascii="Times New Roman" w:eastAsia="Calibri" w:hAnsi="Times New Roman" w:cs="Times New Roman"/>
                <w:b/>
                <w:sz w:val="24"/>
              </w:rPr>
              <w:t>Key Person</w:t>
            </w:r>
          </w:p>
        </w:tc>
        <w:tc>
          <w:tcPr>
            <w:tcW w:w="3261" w:type="dxa"/>
          </w:tcPr>
          <w:p w14:paraId="2724977E" w14:textId="77777777" w:rsidR="00DC5496" w:rsidRPr="004419D8" w:rsidRDefault="00DC5496" w:rsidP="001265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4419D8">
              <w:rPr>
                <w:rFonts w:ascii="Times New Roman" w:eastAsia="Calibri" w:hAnsi="Times New Roman" w:cs="Times New Roman"/>
                <w:b/>
                <w:sz w:val="24"/>
              </w:rPr>
              <w:t>Qualification</w:t>
            </w:r>
          </w:p>
        </w:tc>
        <w:tc>
          <w:tcPr>
            <w:tcW w:w="1554" w:type="dxa"/>
          </w:tcPr>
          <w:p w14:paraId="41D48BF9" w14:textId="77777777" w:rsidR="00DC5496" w:rsidRPr="004419D8" w:rsidRDefault="00DC5496" w:rsidP="001265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4419D8">
              <w:rPr>
                <w:rFonts w:ascii="Times New Roman" w:eastAsia="Calibri" w:hAnsi="Times New Roman" w:cs="Times New Roman"/>
                <w:b/>
                <w:sz w:val="24"/>
              </w:rPr>
              <w:t>Experience</w:t>
            </w:r>
          </w:p>
        </w:tc>
        <w:tc>
          <w:tcPr>
            <w:tcW w:w="2132" w:type="dxa"/>
          </w:tcPr>
          <w:p w14:paraId="120AA913" w14:textId="77777777" w:rsidR="00DC5496" w:rsidRPr="004419D8" w:rsidRDefault="00DC5496" w:rsidP="001265A9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4419D8">
              <w:rPr>
                <w:rFonts w:ascii="Times New Roman" w:eastAsia="Calibri" w:hAnsi="Times New Roman" w:cs="Times New Roman"/>
                <w:b/>
                <w:sz w:val="24"/>
              </w:rPr>
              <w:t>Responsibilities</w:t>
            </w:r>
          </w:p>
        </w:tc>
      </w:tr>
      <w:tr w:rsidR="00FD3CEA" w:rsidRPr="008A1D7F" w14:paraId="40EB1945" w14:textId="77777777" w:rsidTr="001265A9">
        <w:tc>
          <w:tcPr>
            <w:tcW w:w="2972" w:type="dxa"/>
            <w:vAlign w:val="center"/>
          </w:tcPr>
          <w:p w14:paraId="00C393A4" w14:textId="02A2F0D0" w:rsidR="00FD3CEA" w:rsidRPr="008A1D7F" w:rsidRDefault="00FD3CEA" w:rsidP="00FD3CE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6A03B7A4" w14:textId="5D8546EE" w:rsidR="00FD3CEA" w:rsidRPr="008A1D7F" w:rsidRDefault="002666AA" w:rsidP="00FD3CE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0FDF8957" w14:textId="6D2DB8EC" w:rsidR="00FD3CEA" w:rsidRPr="008A1D7F" w:rsidRDefault="002666AA" w:rsidP="00FD3CE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3DD7C304" w14:textId="3BC0886E" w:rsidR="00FD3CEA" w:rsidRPr="008A1D7F" w:rsidRDefault="002666AA" w:rsidP="00FD3CE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196132EB" w14:textId="432D665E" w:rsidR="00FD3CEA" w:rsidRPr="008A1D7F" w:rsidRDefault="002666AA" w:rsidP="00FD3CE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4D2D7570" w14:textId="77777777" w:rsidTr="001265A9">
        <w:tc>
          <w:tcPr>
            <w:tcW w:w="2972" w:type="dxa"/>
            <w:vAlign w:val="center"/>
          </w:tcPr>
          <w:p w14:paraId="470805E2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0E5D0962" w14:textId="44EEDDFA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1AE26DA9" w14:textId="49680B7A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A8F50BA" w14:textId="577B485F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5764B2D5" w14:textId="31249974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2883939C" w14:textId="77777777" w:rsidTr="001265A9">
        <w:tc>
          <w:tcPr>
            <w:tcW w:w="2972" w:type="dxa"/>
            <w:vAlign w:val="center"/>
          </w:tcPr>
          <w:p w14:paraId="06232673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7750BD14" w14:textId="0D86C6B3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260B77F1" w14:textId="25AF3540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736BFBFA" w14:textId="518C4806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5C043574" w14:textId="71D7E8DC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2B288899" w14:textId="77777777" w:rsidTr="001265A9">
        <w:tc>
          <w:tcPr>
            <w:tcW w:w="2972" w:type="dxa"/>
            <w:vAlign w:val="center"/>
          </w:tcPr>
          <w:p w14:paraId="1B97D465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11946635" w14:textId="2ABBE70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03E1822F" w14:textId="4C3A55F1" w:rsidR="002666AA" w:rsidRPr="00633944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20F84F1A" w14:textId="0A9E79F8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671852AC" w14:textId="76DD306C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08DA6945" w14:textId="77777777" w:rsidTr="001265A9">
        <w:tc>
          <w:tcPr>
            <w:tcW w:w="2972" w:type="dxa"/>
            <w:vAlign w:val="center"/>
          </w:tcPr>
          <w:p w14:paraId="3A6B76CC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7BDFB923" w14:textId="47B940F5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50CE6288" w14:textId="064DCA8F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3493D20A" w14:textId="0803A02D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284C0EA4" w14:textId="3A05BA75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4CE76B46" w14:textId="77777777" w:rsidTr="001265A9">
        <w:tc>
          <w:tcPr>
            <w:tcW w:w="2972" w:type="dxa"/>
            <w:vAlign w:val="center"/>
          </w:tcPr>
          <w:p w14:paraId="5C6E8232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0F450DEE" w14:textId="16859E72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527AFCB7" w14:textId="3D47873A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533DD7CA" w14:textId="4C5E669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068C3C06" w14:textId="4BF00170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629A7D28" w14:textId="77777777" w:rsidTr="001265A9">
        <w:tc>
          <w:tcPr>
            <w:tcW w:w="2972" w:type="dxa"/>
            <w:vAlign w:val="center"/>
          </w:tcPr>
          <w:p w14:paraId="3E3A3E66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3EF0F717" w14:textId="5B78B3FB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7464EB63" w14:textId="3276BE65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5EA72B20" w14:textId="3BB738C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4E2E55B2" w14:textId="06584629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08F9C5C4" w14:textId="77777777" w:rsidTr="001265A9">
        <w:tc>
          <w:tcPr>
            <w:tcW w:w="2972" w:type="dxa"/>
            <w:vAlign w:val="center"/>
          </w:tcPr>
          <w:p w14:paraId="682812F2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043AD7BC" w14:textId="646BBBD5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33BB2A3E" w14:textId="2F6E23B3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5E2047B2" w14:textId="0FB78332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0E41AF96" w14:textId="53062B20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2254BAA1" w14:textId="77777777" w:rsidTr="001265A9">
        <w:tc>
          <w:tcPr>
            <w:tcW w:w="2972" w:type="dxa"/>
            <w:vAlign w:val="center"/>
          </w:tcPr>
          <w:p w14:paraId="3574099C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2806A099" w14:textId="3FA1637D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214BCD80" w14:textId="4DAEE0FA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741758A6" w14:textId="0302B023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3EB0DE80" w14:textId="5603FCAB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7D3A1AEE" w14:textId="77777777" w:rsidTr="001265A9">
        <w:tc>
          <w:tcPr>
            <w:tcW w:w="2972" w:type="dxa"/>
            <w:vAlign w:val="center"/>
          </w:tcPr>
          <w:p w14:paraId="08277647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3A0C8040" w14:textId="6CF13245" w:rsidR="002666AA" w:rsidRPr="00971B41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17059D3E" w14:textId="4DAEED9E" w:rsidR="002666AA" w:rsidRPr="00971B41" w:rsidRDefault="002666AA" w:rsidP="002666AA">
            <w:pPr>
              <w:jc w:val="center"/>
              <w:rPr>
                <w:rFonts w:ascii="Times New Roman" w:eastAsia="Calibri" w:hAnsi="Times New Roman" w:cs="Times New Roman"/>
                <w:bCs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4D6E1C34" w14:textId="286D4631" w:rsidR="002666AA" w:rsidRPr="00971B41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143CD813" w14:textId="297A2707" w:rsidR="002666AA" w:rsidRPr="00971B41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08414EBC" w14:textId="77777777" w:rsidTr="001265A9">
        <w:tc>
          <w:tcPr>
            <w:tcW w:w="2972" w:type="dxa"/>
            <w:vAlign w:val="center"/>
          </w:tcPr>
          <w:p w14:paraId="3A9387EC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4FC71B33" w14:textId="48D244BF" w:rsidR="002666AA" w:rsidRPr="00182635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42788CD9" w14:textId="2AEE6AEF" w:rsidR="002666AA" w:rsidRPr="00873D7B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25C039D9" w14:textId="70F53A8D" w:rsidR="002666AA" w:rsidRPr="00182635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4A610D20" w14:textId="2109C911" w:rsidR="002666AA" w:rsidRPr="00182635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71B62C76" w14:textId="77777777" w:rsidTr="001265A9">
        <w:tc>
          <w:tcPr>
            <w:tcW w:w="2972" w:type="dxa"/>
            <w:vAlign w:val="center"/>
          </w:tcPr>
          <w:p w14:paraId="77671F61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6BEBB644" w14:textId="4A2BBD14" w:rsidR="002666AA" w:rsidRPr="00B50B77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color w:val="FF0000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6D23A382" w14:textId="2D12A522" w:rsidR="002666AA" w:rsidRPr="00873D7B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0B44AA91" w14:textId="2DAC3854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6450255C" w14:textId="3F12A0F8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3E71AC49" w14:textId="77777777" w:rsidTr="001265A9">
        <w:tc>
          <w:tcPr>
            <w:tcW w:w="2972" w:type="dxa"/>
            <w:vAlign w:val="center"/>
          </w:tcPr>
          <w:p w14:paraId="6B375089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1A94873E" w14:textId="4419756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4F150A59" w14:textId="24C15C4F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753AD457" w14:textId="4122546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76FC0C52" w14:textId="476368DC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6BF5EDEE" w14:textId="77777777" w:rsidTr="001265A9">
        <w:tc>
          <w:tcPr>
            <w:tcW w:w="2972" w:type="dxa"/>
            <w:vAlign w:val="center"/>
          </w:tcPr>
          <w:p w14:paraId="6601B564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423C05FD" w14:textId="6A98AE3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13BEA47D" w14:textId="78714CF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13B90044" w14:textId="5E2A6D3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3B4BF4AA" w14:textId="79E96BCE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  <w:tr w:rsidR="002666AA" w:rsidRPr="008A1D7F" w14:paraId="1CA922EC" w14:textId="77777777" w:rsidTr="001265A9">
        <w:tc>
          <w:tcPr>
            <w:tcW w:w="2972" w:type="dxa"/>
            <w:vAlign w:val="center"/>
          </w:tcPr>
          <w:p w14:paraId="4F2F44C2" w14:textId="77777777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</w:p>
          <w:p w14:paraId="54B5AAF0" w14:textId="636DA51C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b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{keyperson}</w:t>
            </w:r>
          </w:p>
        </w:tc>
        <w:tc>
          <w:tcPr>
            <w:tcW w:w="3261" w:type="dxa"/>
            <w:vAlign w:val="center"/>
          </w:tcPr>
          <w:p w14:paraId="586B8D2E" w14:textId="7778DA22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</w:rPr>
              <w:t>{qualification}</w:t>
            </w:r>
          </w:p>
        </w:tc>
        <w:tc>
          <w:tcPr>
            <w:tcW w:w="1554" w:type="dxa"/>
            <w:vAlign w:val="center"/>
          </w:tcPr>
          <w:p w14:paraId="31140F4E" w14:textId="1BA2D5BB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{experience}</w:t>
            </w:r>
          </w:p>
        </w:tc>
        <w:tc>
          <w:tcPr>
            <w:tcW w:w="2132" w:type="dxa"/>
            <w:vAlign w:val="center"/>
          </w:tcPr>
          <w:p w14:paraId="699BE4E5" w14:textId="083F690A" w:rsidR="002666AA" w:rsidRPr="008A1D7F" w:rsidRDefault="002666AA" w:rsidP="002666AA">
            <w:pPr>
              <w:jc w:val="center"/>
              <w:rPr>
                <w:rFonts w:ascii="Times New Roman" w:eastAsia="Calibri" w:hAnsi="Times New Roman" w:cs="Times New Roman"/>
                <w:sz w:val="24"/>
              </w:rPr>
            </w:pPr>
            <w:r>
              <w:rPr>
                <w:rFonts w:ascii="Times New Roman" w:eastAsia="Calibri" w:hAnsi="Times New Roman" w:cs="Times New Roman"/>
                <w:sz w:val="24"/>
              </w:rPr>
              <w:t>{responsibility}</w:t>
            </w:r>
          </w:p>
        </w:tc>
      </w:tr>
    </w:tbl>
    <w:p w14:paraId="1FAD89A2" w14:textId="77777777" w:rsidR="00DC5496" w:rsidRPr="005239CE" w:rsidRDefault="00DC5496" w:rsidP="00DC5496">
      <w:pPr>
        <w:rPr>
          <w:rFonts w:ascii="Times New Roman" w:hAnsi="Times New Roman" w:cs="Times New Roman"/>
          <w:sz w:val="24"/>
        </w:rPr>
      </w:pPr>
    </w:p>
    <w:p w14:paraId="5F85D3C8" w14:textId="77777777" w:rsidR="00DC5496" w:rsidRPr="005239CE" w:rsidRDefault="00DC5496" w:rsidP="00DC5496">
      <w:pPr>
        <w:rPr>
          <w:rFonts w:ascii="Times New Roman" w:eastAsia="Calibri" w:hAnsi="Times New Roman" w:cs="Times New Roman"/>
          <w:b/>
          <w:sz w:val="24"/>
          <w:lang w:val="en-IN"/>
        </w:rPr>
      </w:pPr>
      <w:r w:rsidRPr="005239CE">
        <w:rPr>
          <w:rFonts w:ascii="Times New Roman" w:eastAsia="Calibri" w:hAnsi="Times New Roman" w:cs="Times New Roman"/>
          <w:b/>
          <w:sz w:val="24"/>
          <w:lang w:val="en-IN"/>
        </w:rPr>
        <w:t>Thanking yo</w:t>
      </w:r>
      <w:r>
        <w:rPr>
          <w:rFonts w:ascii="Times New Roman" w:eastAsia="Calibri" w:hAnsi="Times New Roman" w:cs="Times New Roman"/>
          <w:b/>
          <w:sz w:val="24"/>
          <w:lang w:val="en-IN"/>
        </w:rPr>
        <w:t>u</w:t>
      </w:r>
    </w:p>
    <w:p w14:paraId="2C1A87E2" w14:textId="77777777" w:rsidR="00DC5496" w:rsidRPr="00873D7B" w:rsidRDefault="00DC5496" w:rsidP="00DC5496">
      <w:pPr>
        <w:jc w:val="both"/>
        <w:rPr>
          <w:rFonts w:ascii="Times New Roman" w:hAnsi="Times New Roman" w:cs="Times New Roman"/>
          <w:b/>
          <w:bCs/>
          <w:sz w:val="24"/>
          <w:lang w:eastAsia="zh-CN"/>
        </w:rPr>
      </w:pPr>
      <w:r w:rsidRPr="005239CE">
        <w:rPr>
          <w:rFonts w:ascii="Times New Roman" w:hAnsi="Times New Roman" w:cs="Times New Roman"/>
          <w:b/>
          <w:bCs/>
          <w:sz w:val="24"/>
        </w:rPr>
        <w:t>Yours truly,</w:t>
      </w:r>
    </w:p>
    <w:p w14:paraId="0C1F9BA4" w14:textId="234DCF16" w:rsidR="00FD3CEA" w:rsidRPr="008A1D7F" w:rsidRDefault="002666AA" w:rsidP="00FD3CEA">
      <w:pPr>
        <w:jc w:val="both"/>
        <w:rPr>
          <w:rFonts w:ascii="Times New Roman" w:eastAsia="Calibri" w:hAnsi="Times New Roman" w:cs="Times New Roman"/>
          <w:sz w:val="24"/>
        </w:rPr>
      </w:pPr>
      <w:r>
        <w:rPr>
          <w:rFonts w:ascii="Times New Roman" w:eastAsia="Calibri" w:hAnsi="Times New Roman" w:cs="Times New Roman"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sz w:val="24"/>
        </w:rPr>
        <w:t>manufacturerName</w:t>
      </w:r>
      <w:proofErr w:type="spellEnd"/>
      <w:r>
        <w:rPr>
          <w:rFonts w:ascii="Times New Roman" w:eastAsia="Calibri" w:hAnsi="Times New Roman" w:cs="Times New Roman"/>
          <w:sz w:val="24"/>
        </w:rPr>
        <w:t>}</w:t>
      </w:r>
    </w:p>
    <w:p w14:paraId="57E11F98" w14:textId="77777777" w:rsidR="00DC5496" w:rsidRPr="00037786" w:rsidRDefault="00DC5496" w:rsidP="00DC5496">
      <w:pPr>
        <w:jc w:val="both"/>
        <w:rPr>
          <w:rFonts w:ascii="Arial Nova" w:eastAsia="Calibri" w:hAnsi="Arial Nova"/>
          <w:b/>
          <w:bCs/>
          <w:noProof/>
          <w:sz w:val="24"/>
        </w:rPr>
      </w:pPr>
      <w:r w:rsidRPr="00037786">
        <w:rPr>
          <w:rFonts w:ascii="Arial Nova" w:eastAsia="Calibri" w:hAnsi="Arial Nova"/>
          <w:b/>
          <w:bCs/>
          <w:noProof/>
          <w:sz w:val="24"/>
        </w:rPr>
        <w:lastRenderedPageBreak/>
        <w:drawing>
          <wp:inline distT="0" distB="0" distL="0" distR="0" wp14:anchorId="742270F3" wp14:editId="6853FEAE">
            <wp:extent cx="2358589" cy="800100"/>
            <wp:effectExtent l="0" t="0" r="3810" b="0"/>
            <wp:docPr id="759968256" name="Picture 759968256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et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1996" cy="801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5FA02" w14:textId="3F0B12B1" w:rsidR="00DC5496" w:rsidRPr="005239CE" w:rsidRDefault="002666AA" w:rsidP="00DC5496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b/>
          <w:bCs/>
          <w:sz w:val="24"/>
        </w:rPr>
        <w:t>{</w:t>
      </w:r>
      <w:proofErr w:type="spellStart"/>
      <w:r>
        <w:rPr>
          <w:rFonts w:ascii="Times New Roman" w:eastAsia="Calibri" w:hAnsi="Times New Roman" w:cs="Times New Roman"/>
          <w:b/>
          <w:bCs/>
          <w:sz w:val="24"/>
        </w:rPr>
        <w:t>directorName</w:t>
      </w:r>
      <w:proofErr w:type="spellEnd"/>
      <w:r>
        <w:rPr>
          <w:rFonts w:ascii="Times New Roman" w:eastAsia="Calibri" w:hAnsi="Times New Roman" w:cs="Times New Roman"/>
          <w:b/>
          <w:bCs/>
          <w:sz w:val="24"/>
        </w:rPr>
        <w:t>}</w:t>
      </w:r>
    </w:p>
    <w:p w14:paraId="18D51F3B" w14:textId="77777777" w:rsidR="00DC5496" w:rsidRPr="005239CE" w:rsidRDefault="00DC5496" w:rsidP="00DC5496">
      <w:pPr>
        <w:jc w:val="both"/>
        <w:rPr>
          <w:rFonts w:ascii="Times New Roman" w:eastAsia="Calibri" w:hAnsi="Times New Roman" w:cs="Times New Roman"/>
          <w:b/>
          <w:bCs/>
          <w:sz w:val="24"/>
        </w:rPr>
      </w:pPr>
      <w:r w:rsidRPr="005239CE">
        <w:rPr>
          <w:rFonts w:ascii="Times New Roman" w:eastAsia="Calibri" w:hAnsi="Times New Roman" w:cs="Times New Roman"/>
          <w:b/>
          <w:bCs/>
          <w:sz w:val="24"/>
        </w:rPr>
        <w:t xml:space="preserve">Director </w:t>
      </w:r>
    </w:p>
    <w:p w14:paraId="41A51398" w14:textId="77777777" w:rsidR="00FD3CEA" w:rsidRPr="008A1D7F" w:rsidRDefault="00FD3CEA" w:rsidP="00FD3CEA">
      <w:pPr>
        <w:jc w:val="both"/>
        <w:rPr>
          <w:rFonts w:ascii="Times New Roman" w:eastAsia="Calibri" w:hAnsi="Times New Roman" w:cs="Times New Roman"/>
          <w:sz w:val="24"/>
        </w:rPr>
      </w:pPr>
    </w:p>
    <w:p w14:paraId="3AD850FB" w14:textId="77777777" w:rsidR="005D5B50" w:rsidRPr="005D5B50" w:rsidRDefault="005D5B50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5D5B50" w:rsidRPr="005D5B50" w:rsidSect="00380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9494CF" w14:textId="77777777" w:rsidR="004E5699" w:rsidRDefault="004E5699" w:rsidP="00CD4D05">
      <w:r>
        <w:separator/>
      </w:r>
    </w:p>
  </w:endnote>
  <w:endnote w:type="continuationSeparator" w:id="0">
    <w:p w14:paraId="61542B22" w14:textId="77777777" w:rsidR="004E5699" w:rsidRDefault="004E5699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ova">
    <w:altName w:val="Arial Nova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1DE4C" w14:textId="77777777" w:rsidR="0007200A" w:rsidRDefault="000720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D93D2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BEE65AE" wp14:editId="39A1AF80">
              <wp:simplePos x="0" y="0"/>
              <wp:positionH relativeFrom="column">
                <wp:posOffset>-966470</wp:posOffset>
              </wp:positionH>
              <wp:positionV relativeFrom="paragraph">
                <wp:posOffset>72390</wp:posOffset>
              </wp:positionV>
              <wp:extent cx="7613073" cy="0"/>
              <wp:effectExtent l="0" t="0" r="0" b="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3073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line w14:anchorId="1D7B7B96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6.1pt,5.7pt" to="523.3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" strokecolor="#4579b8 [3044]" strokeweight="1.5pt"/>
          </w:pict>
        </mc:Fallback>
      </mc:AlternateContent>
    </w:r>
  </w:p>
  <w:p w14:paraId="6A9C1FA4" w14:textId="77777777" w:rsidR="001A77AA" w:rsidRDefault="001A77A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9E92B9" w14:textId="77777777" w:rsidR="0007200A" w:rsidRDefault="000720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D8AB3" w14:textId="77777777" w:rsidR="004E5699" w:rsidRDefault="004E5699" w:rsidP="00CD4D05">
      <w:r>
        <w:separator/>
      </w:r>
    </w:p>
  </w:footnote>
  <w:footnote w:type="continuationSeparator" w:id="0">
    <w:p w14:paraId="64911A03" w14:textId="77777777" w:rsidR="004E5699" w:rsidRDefault="004E5699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68B7A" w14:textId="77777777" w:rsidR="0007200A" w:rsidRDefault="000720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okmarkStart w:id="0" w:name="_Hlk77937372"/>
  <w:p w14:paraId="63F569EB" w14:textId="16D5BDC3" w:rsidR="002C43D1" w:rsidRDefault="00CC4E89" w:rsidP="00837CE1">
    <w:pPr>
      <w:pStyle w:val="Header"/>
      <w:jc w:val="right"/>
    </w:pPr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81E3A8E" wp14:editId="54FB7E15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5460D93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837CE1">
      <w:t>{%companyLogo}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A6892" w14:textId="77777777" w:rsidR="0007200A" w:rsidRDefault="00072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6" type="#_x0000_t75" style="width:188.3pt;height:87.7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DC5496"/>
    <w:rsid w:val="000005DA"/>
    <w:rsid w:val="00000B47"/>
    <w:rsid w:val="000302B3"/>
    <w:rsid w:val="00036D41"/>
    <w:rsid w:val="00071CDB"/>
    <w:rsid w:val="0007200A"/>
    <w:rsid w:val="00073784"/>
    <w:rsid w:val="000B0E8E"/>
    <w:rsid w:val="000B41EE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6CE2"/>
    <w:rsid w:val="001D6FDA"/>
    <w:rsid w:val="001F67B5"/>
    <w:rsid w:val="00204E48"/>
    <w:rsid w:val="002204A0"/>
    <w:rsid w:val="002302ED"/>
    <w:rsid w:val="0023368B"/>
    <w:rsid w:val="002360AD"/>
    <w:rsid w:val="002666AA"/>
    <w:rsid w:val="002C0433"/>
    <w:rsid w:val="002C43D1"/>
    <w:rsid w:val="002C7E39"/>
    <w:rsid w:val="002F0DD8"/>
    <w:rsid w:val="00311B58"/>
    <w:rsid w:val="00332D01"/>
    <w:rsid w:val="00337388"/>
    <w:rsid w:val="00341B1F"/>
    <w:rsid w:val="00343350"/>
    <w:rsid w:val="0034799A"/>
    <w:rsid w:val="00361AE2"/>
    <w:rsid w:val="00374420"/>
    <w:rsid w:val="003807C3"/>
    <w:rsid w:val="00390810"/>
    <w:rsid w:val="00391E8A"/>
    <w:rsid w:val="003B0F21"/>
    <w:rsid w:val="003B514F"/>
    <w:rsid w:val="003C184F"/>
    <w:rsid w:val="003D0C57"/>
    <w:rsid w:val="003E7EF7"/>
    <w:rsid w:val="003F091E"/>
    <w:rsid w:val="003F3A7F"/>
    <w:rsid w:val="0040165E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9712B"/>
    <w:rsid w:val="004A1C34"/>
    <w:rsid w:val="004C435A"/>
    <w:rsid w:val="004C536C"/>
    <w:rsid w:val="004C7E0C"/>
    <w:rsid w:val="004D18C6"/>
    <w:rsid w:val="004E3685"/>
    <w:rsid w:val="004E50B9"/>
    <w:rsid w:val="004E5699"/>
    <w:rsid w:val="00502058"/>
    <w:rsid w:val="00505459"/>
    <w:rsid w:val="00507E1F"/>
    <w:rsid w:val="00527F92"/>
    <w:rsid w:val="00535BB0"/>
    <w:rsid w:val="005456B1"/>
    <w:rsid w:val="00557566"/>
    <w:rsid w:val="005627D2"/>
    <w:rsid w:val="00567C0D"/>
    <w:rsid w:val="00571AB1"/>
    <w:rsid w:val="00590B48"/>
    <w:rsid w:val="00595E18"/>
    <w:rsid w:val="005B1917"/>
    <w:rsid w:val="005C030A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75D5"/>
    <w:rsid w:val="00664515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F1A4D"/>
    <w:rsid w:val="006F1DA8"/>
    <w:rsid w:val="00702E44"/>
    <w:rsid w:val="007078C1"/>
    <w:rsid w:val="00720392"/>
    <w:rsid w:val="00723BBC"/>
    <w:rsid w:val="007505DD"/>
    <w:rsid w:val="00756045"/>
    <w:rsid w:val="00757768"/>
    <w:rsid w:val="00781071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37CE1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C6F9F"/>
    <w:rsid w:val="008F3735"/>
    <w:rsid w:val="009070EF"/>
    <w:rsid w:val="00933B46"/>
    <w:rsid w:val="00942CAA"/>
    <w:rsid w:val="009635E9"/>
    <w:rsid w:val="00964F15"/>
    <w:rsid w:val="00964F95"/>
    <w:rsid w:val="00983FE0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222F"/>
    <w:rsid w:val="009F34E0"/>
    <w:rsid w:val="009F3C93"/>
    <w:rsid w:val="00A12F66"/>
    <w:rsid w:val="00A23DDA"/>
    <w:rsid w:val="00A24C56"/>
    <w:rsid w:val="00A27191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B11F7F"/>
    <w:rsid w:val="00B26C15"/>
    <w:rsid w:val="00B55861"/>
    <w:rsid w:val="00B643ED"/>
    <w:rsid w:val="00B81181"/>
    <w:rsid w:val="00B90378"/>
    <w:rsid w:val="00B93625"/>
    <w:rsid w:val="00B95D98"/>
    <w:rsid w:val="00BC0CDE"/>
    <w:rsid w:val="00BD2E7F"/>
    <w:rsid w:val="00BD4F5E"/>
    <w:rsid w:val="00BE2B74"/>
    <w:rsid w:val="00BE4D2E"/>
    <w:rsid w:val="00BE787D"/>
    <w:rsid w:val="00C03C08"/>
    <w:rsid w:val="00C04D30"/>
    <w:rsid w:val="00C17041"/>
    <w:rsid w:val="00C201EC"/>
    <w:rsid w:val="00C33770"/>
    <w:rsid w:val="00C47C07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67DF2"/>
    <w:rsid w:val="00D926C4"/>
    <w:rsid w:val="00DA176E"/>
    <w:rsid w:val="00DB3B8B"/>
    <w:rsid w:val="00DC5496"/>
    <w:rsid w:val="00DD15F8"/>
    <w:rsid w:val="00DE0BD4"/>
    <w:rsid w:val="00DE2A0B"/>
    <w:rsid w:val="00E01DA6"/>
    <w:rsid w:val="00E2267F"/>
    <w:rsid w:val="00E22EFE"/>
    <w:rsid w:val="00E3338A"/>
    <w:rsid w:val="00E33ACD"/>
    <w:rsid w:val="00E510D6"/>
    <w:rsid w:val="00E61745"/>
    <w:rsid w:val="00E63E3C"/>
    <w:rsid w:val="00E65114"/>
    <w:rsid w:val="00E90882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B3A3A"/>
    <w:rsid w:val="00FC2A3F"/>
    <w:rsid w:val="00FC6F93"/>
    <w:rsid w:val="00FD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E649C9"/>
  <w15:chartTrackingRefBased/>
  <w15:docId w15:val="{5A7A1B2B-8AC3-47CA-8EE2-670D17FFD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CEA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paragraph" w:styleId="NormalWeb">
    <w:name w:val="Normal (Web)"/>
    <w:basedOn w:val="Normal"/>
    <w:uiPriority w:val="99"/>
    <w:unhideWhenUsed/>
    <w:rsid w:val="00DC5496"/>
    <w:pPr>
      <w:spacing w:before="100" w:beforeAutospacing="1" w:after="100" w:afterAutospacing="1"/>
    </w:pPr>
    <w:rPr>
      <w:rFonts w:ascii="Times New Roman" w:hAnsi="Times New Roman" w:cs="Times New Roman"/>
      <w:sz w:val="24"/>
    </w:rPr>
  </w:style>
  <w:style w:type="table" w:customStyle="1" w:styleId="TableGrid2">
    <w:name w:val="Table Grid2"/>
    <w:basedOn w:val="TableNormal"/>
    <w:next w:val="TableGrid"/>
    <w:uiPriority w:val="39"/>
    <w:rsid w:val="00DC5496"/>
    <w:pPr>
      <w:jc w:val="left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Templets\Q%20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 LIne Letter Head</Template>
  <TotalTime>59</TotalTime>
  <Pages>2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60</cp:revision>
  <cp:lastPrinted>2021-09-07T12:44:00Z</cp:lastPrinted>
  <dcterms:created xsi:type="dcterms:W3CDTF">2023-05-23T08:43:00Z</dcterms:created>
  <dcterms:modified xsi:type="dcterms:W3CDTF">2026-07-08T05:16:00Z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