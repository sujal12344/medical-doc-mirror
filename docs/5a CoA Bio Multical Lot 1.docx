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62"/>
      </w:tblGrid>
      <w:tr w:rsidR="00AE4B46" w:rsidRPr="00122045" w14:paraId="6C4BD3C4" w14:textId="77777777" w:rsidTr="0089400E">
        <w:trPr>
          <w:trHeight w:val="674"/>
        </w:trPr>
        <w:tc>
          <w:tcPr>
            <w:tcW w:w="10462" w:type="dxa"/>
          </w:tcPr>
          <w:p w14:paraId="429A8BF4" w14:textId="457435CB" w:rsidR="00AE4B46" w:rsidRPr="00122045" w:rsidRDefault="00AE4B46" w:rsidP="00E50F0F">
            <w:pPr>
              <w:jc w:val="center"/>
              <w:rPr>
                <w:rFonts w:ascii="Calibri Light" w:hAnsi="Calibri Light" w:cs="Calibri Light"/>
                <w:b/>
                <w:sz w:val="28"/>
                <w:szCs w:val="28"/>
              </w:rPr>
            </w:pPr>
            <w:r w:rsidRPr="00122045">
              <w:rPr>
                <w:rFonts w:ascii="Calibri Light" w:hAnsi="Calibri Light" w:cs="Calibri Light"/>
                <w:b/>
                <w:sz w:val="28"/>
                <w:szCs w:val="28"/>
              </w:rPr>
              <w:t>QUALITY ASSURANCE DEPARTMENT</w:t>
            </w:r>
          </w:p>
          <w:p w14:paraId="3DF7F3AC" w14:textId="77777777" w:rsidR="00AE4B46" w:rsidRPr="00122045" w:rsidRDefault="00AE4B46" w:rsidP="00E50F0F">
            <w:pPr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8"/>
                <w:szCs w:val="28"/>
              </w:rPr>
              <w:t>CERTIFICATE OF ANALYSIS</w:t>
            </w:r>
          </w:p>
        </w:tc>
      </w:tr>
    </w:tbl>
    <w:p w14:paraId="3407EE94" w14:textId="77777777" w:rsidR="00597CBE" w:rsidRPr="00122045" w:rsidRDefault="00597CBE" w:rsidP="00597CBE">
      <w:pPr>
        <w:rPr>
          <w:rFonts w:ascii="Calibri Light" w:hAnsi="Calibri Light" w:cs="Calibri Light"/>
          <w:sz w:val="22"/>
          <w:szCs w:val="22"/>
        </w:rPr>
      </w:pPr>
    </w:p>
    <w:tbl>
      <w:tblPr>
        <w:tblW w:w="103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64"/>
        <w:gridCol w:w="2901"/>
        <w:gridCol w:w="1843"/>
        <w:gridCol w:w="2873"/>
      </w:tblGrid>
      <w:tr w:rsidR="00642D8E" w:rsidRPr="00122045" w14:paraId="1C89650B" w14:textId="77777777" w:rsidTr="000C25D9">
        <w:trPr>
          <w:trHeight w:val="454"/>
          <w:jc w:val="center"/>
        </w:trPr>
        <w:tc>
          <w:tcPr>
            <w:tcW w:w="2764" w:type="dxa"/>
            <w:tcBorders>
              <w:top w:val="single" w:sz="4" w:space="0" w:color="auto"/>
            </w:tcBorders>
            <w:vAlign w:val="center"/>
          </w:tcPr>
          <w:p w14:paraId="2F587EA8" w14:textId="77777777" w:rsidR="00642D8E" w:rsidRPr="00122045" w:rsidRDefault="00642D8E" w:rsidP="000C25D9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Name of the Product</w:t>
            </w:r>
          </w:p>
        </w:tc>
        <w:tc>
          <w:tcPr>
            <w:tcW w:w="7617" w:type="dxa"/>
            <w:gridSpan w:val="3"/>
            <w:tcBorders>
              <w:top w:val="single" w:sz="4" w:space="0" w:color="auto"/>
            </w:tcBorders>
            <w:vAlign w:val="center"/>
          </w:tcPr>
          <w:p w14:paraId="70FFB32B" w14:textId="1916933E" w:rsidR="00642D8E" w:rsidRPr="00E62A0D" w:rsidRDefault="00706CF6" w:rsidP="000C25D9">
            <w:pPr>
              <w:rPr>
                <w:rFonts w:ascii="Calibri Light" w:eastAsia="Yu Gothic" w:hAnsi="Calibri Light" w:cs="Calibri Light"/>
                <w:bCs/>
              </w:rPr>
            </w:pPr>
            <w:r w:rsidRPr="00706CF6">
              <w:rPr>
                <w:rFonts w:ascii="Calibri Light" w:eastAsia="Yu Gothic" w:hAnsi="Calibri Light" w:cs="Calibri Light"/>
                <w:bCs/>
              </w:rPr>
              <w:t>INDO-MEDX</w:t>
            </w:r>
            <w:r w:rsidRPr="00706CF6">
              <w:rPr>
                <w:rFonts w:ascii="Calibri Light" w:eastAsia="Yu Gothic" w:hAnsi="Calibri Light" w:cs="Calibri Light"/>
                <w:bCs/>
                <w:vertAlign w:val="superscript"/>
              </w:rPr>
              <w:t>®</w:t>
            </w:r>
            <w:r w:rsidRPr="00706CF6">
              <w:rPr>
                <w:rFonts w:ascii="Calibri Light" w:eastAsia="Yu Gothic" w:hAnsi="Calibri Light" w:cs="Calibri Light"/>
                <w:bCs/>
              </w:rPr>
              <w:t xml:space="preserve"> Aura Cal </w:t>
            </w:r>
            <w:r w:rsidRPr="00706CF6">
              <w:rPr>
                <w:rFonts w:ascii="Calibri Light" w:eastAsia="Yu Gothic" w:hAnsi="Calibri Light" w:cs="Calibri Light"/>
                <w:bCs/>
                <w:lang w:val="en-IN"/>
              </w:rPr>
              <w:t>Biochemistry Multical</w:t>
            </w:r>
          </w:p>
        </w:tc>
      </w:tr>
      <w:tr w:rsidR="0052615B" w:rsidRPr="00122045" w14:paraId="4CF19C6A" w14:textId="77777777" w:rsidTr="00570DD9">
        <w:trPr>
          <w:trHeight w:val="454"/>
          <w:jc w:val="center"/>
        </w:trPr>
        <w:tc>
          <w:tcPr>
            <w:tcW w:w="2764" w:type="dxa"/>
            <w:tcBorders>
              <w:top w:val="single" w:sz="4" w:space="0" w:color="auto"/>
            </w:tcBorders>
            <w:vAlign w:val="center"/>
          </w:tcPr>
          <w:p w14:paraId="5DF62A8A" w14:textId="77777777" w:rsidR="0052615B" w:rsidRPr="00122045" w:rsidRDefault="00570DD9" w:rsidP="000C25D9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Model</w:t>
            </w:r>
          </w:p>
        </w:tc>
        <w:tc>
          <w:tcPr>
            <w:tcW w:w="2901" w:type="dxa"/>
            <w:tcBorders>
              <w:top w:val="single" w:sz="4" w:space="0" w:color="auto"/>
            </w:tcBorders>
            <w:vAlign w:val="center"/>
          </w:tcPr>
          <w:p w14:paraId="47CADE47" w14:textId="77777777" w:rsidR="0052615B" w:rsidRPr="00122045" w:rsidRDefault="00122045" w:rsidP="000C25D9">
            <w:pPr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sz w:val="22"/>
                <w:szCs w:val="22"/>
              </w:rPr>
              <w:t>-</w:t>
            </w:r>
          </w:p>
        </w:tc>
        <w:tc>
          <w:tcPr>
            <w:tcW w:w="1843" w:type="dxa"/>
            <w:tcBorders>
              <w:top w:val="single" w:sz="4" w:space="0" w:color="auto"/>
            </w:tcBorders>
            <w:vAlign w:val="center"/>
          </w:tcPr>
          <w:p w14:paraId="4CBE2415" w14:textId="77777777" w:rsidR="0052615B" w:rsidRPr="00122045" w:rsidRDefault="00122045" w:rsidP="000C25D9">
            <w:pPr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Batch</w:t>
            </w:r>
            <w:r w:rsidR="00570DD9" w:rsidRPr="00122045">
              <w:rPr>
                <w:rFonts w:ascii="Calibri Light" w:hAnsi="Calibri Light" w:cs="Calibri Light"/>
                <w:b/>
                <w:sz w:val="22"/>
                <w:szCs w:val="22"/>
              </w:rPr>
              <w:t xml:space="preserve"> Number</w:t>
            </w:r>
          </w:p>
        </w:tc>
        <w:tc>
          <w:tcPr>
            <w:tcW w:w="2873" w:type="dxa"/>
            <w:tcBorders>
              <w:top w:val="single" w:sz="4" w:space="0" w:color="auto"/>
            </w:tcBorders>
            <w:vAlign w:val="center"/>
          </w:tcPr>
          <w:p w14:paraId="357B0EC0" w14:textId="240CF827" w:rsidR="0052615B" w:rsidRPr="00122045" w:rsidRDefault="00706CF6" w:rsidP="000C25D9">
            <w:pPr>
              <w:rPr>
                <w:rFonts w:ascii="Calibri Light" w:hAnsi="Calibri Light" w:cs="Calibri Light"/>
                <w:bCs/>
                <w:color w:val="000000"/>
                <w:sz w:val="22"/>
                <w:szCs w:val="22"/>
              </w:rPr>
            </w:pPr>
            <w:r w:rsidRPr="00706CF6">
              <w:rPr>
                <w:rFonts w:ascii="Calibri Light" w:hAnsi="Calibri Light" w:cs="Calibri Light"/>
                <w:b/>
                <w:bCs/>
                <w:sz w:val="22"/>
                <w:szCs w:val="22"/>
                <w:lang w:val="en-IN"/>
              </w:rPr>
              <w:t>CAL-Bio-TB-01</w:t>
            </w:r>
          </w:p>
        </w:tc>
      </w:tr>
      <w:tr w:rsidR="007F27E7" w:rsidRPr="00122045" w14:paraId="462C8F20" w14:textId="77777777" w:rsidTr="00570DD9">
        <w:trPr>
          <w:trHeight w:val="454"/>
          <w:jc w:val="center"/>
        </w:trPr>
        <w:tc>
          <w:tcPr>
            <w:tcW w:w="2764" w:type="dxa"/>
            <w:vAlign w:val="center"/>
          </w:tcPr>
          <w:p w14:paraId="6C0A5EFA" w14:textId="77777777" w:rsidR="007F27E7" w:rsidRPr="00122045" w:rsidRDefault="007F27E7" w:rsidP="007F27E7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MFG Date</w:t>
            </w:r>
          </w:p>
        </w:tc>
        <w:tc>
          <w:tcPr>
            <w:tcW w:w="2901" w:type="dxa"/>
            <w:vAlign w:val="center"/>
          </w:tcPr>
          <w:p w14:paraId="64EAA02B" w14:textId="11B012F1" w:rsidR="007F27E7" w:rsidRPr="00122045" w:rsidRDefault="00010C1E" w:rsidP="007F27E7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MAY</w:t>
            </w:r>
            <w:r w:rsidR="007F27E7" w:rsidRPr="00122045">
              <w:rPr>
                <w:rFonts w:ascii="Calibri Light" w:hAnsi="Calibri Light" w:cs="Calibri Light"/>
                <w:sz w:val="22"/>
                <w:szCs w:val="22"/>
              </w:rPr>
              <w:t>-202</w:t>
            </w:r>
            <w:r>
              <w:rPr>
                <w:rFonts w:ascii="Calibri Light" w:hAnsi="Calibri Light" w:cs="Calibri Light"/>
                <w:sz w:val="22"/>
                <w:szCs w:val="22"/>
              </w:rPr>
              <w:t>6</w:t>
            </w:r>
          </w:p>
        </w:tc>
        <w:tc>
          <w:tcPr>
            <w:tcW w:w="1843" w:type="dxa"/>
            <w:vAlign w:val="center"/>
          </w:tcPr>
          <w:p w14:paraId="180F7B7F" w14:textId="77777777" w:rsidR="007F27E7" w:rsidRPr="00122045" w:rsidRDefault="007F27E7" w:rsidP="007F27E7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EXP Date</w:t>
            </w:r>
          </w:p>
        </w:tc>
        <w:tc>
          <w:tcPr>
            <w:tcW w:w="2873" w:type="dxa"/>
            <w:vAlign w:val="center"/>
          </w:tcPr>
          <w:p w14:paraId="250183DE" w14:textId="4ADE7E9B" w:rsidR="007F27E7" w:rsidRPr="00122045" w:rsidRDefault="00010C1E" w:rsidP="007F27E7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APR</w:t>
            </w:r>
            <w:r w:rsidR="007F27E7" w:rsidRPr="00122045">
              <w:rPr>
                <w:rFonts w:ascii="Calibri Light" w:hAnsi="Calibri Light" w:cs="Calibri Light"/>
                <w:sz w:val="22"/>
                <w:szCs w:val="22"/>
              </w:rPr>
              <w:t>-202</w:t>
            </w:r>
            <w:r>
              <w:rPr>
                <w:rFonts w:ascii="Calibri Light" w:hAnsi="Calibri Light" w:cs="Calibri Light"/>
                <w:sz w:val="22"/>
                <w:szCs w:val="22"/>
              </w:rPr>
              <w:t>8</w:t>
            </w:r>
          </w:p>
        </w:tc>
      </w:tr>
      <w:tr w:rsidR="00570DD9" w:rsidRPr="00122045" w14:paraId="7C3D0739" w14:textId="77777777" w:rsidTr="00D81DB2">
        <w:trPr>
          <w:trHeight w:val="454"/>
          <w:jc w:val="center"/>
        </w:trPr>
        <w:tc>
          <w:tcPr>
            <w:tcW w:w="2764" w:type="dxa"/>
            <w:vAlign w:val="center"/>
          </w:tcPr>
          <w:p w14:paraId="367B904C" w14:textId="77777777" w:rsidR="00570DD9" w:rsidRPr="00122045" w:rsidRDefault="00570DD9" w:rsidP="00C642CD">
            <w:pPr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Quality Release date</w:t>
            </w:r>
          </w:p>
        </w:tc>
        <w:tc>
          <w:tcPr>
            <w:tcW w:w="7617" w:type="dxa"/>
            <w:gridSpan w:val="3"/>
            <w:vAlign w:val="center"/>
          </w:tcPr>
          <w:p w14:paraId="3D5B8D00" w14:textId="24E31415" w:rsidR="00570DD9" w:rsidRPr="00122045" w:rsidRDefault="007171F8" w:rsidP="00C642CD">
            <w:pPr>
              <w:rPr>
                <w:rFonts w:ascii="Calibri Light" w:hAnsi="Calibri Light" w:cs="Calibri Light"/>
                <w:sz w:val="22"/>
                <w:szCs w:val="22"/>
              </w:rPr>
            </w:pPr>
            <w:r>
              <w:rPr>
                <w:rFonts w:ascii="Calibri Light" w:hAnsi="Calibri Light" w:cs="Calibri Light"/>
                <w:sz w:val="22"/>
                <w:szCs w:val="22"/>
              </w:rPr>
              <w:t>0</w:t>
            </w:r>
            <w:r w:rsidR="00706CF6">
              <w:rPr>
                <w:rFonts w:ascii="Calibri Light" w:hAnsi="Calibri Light" w:cs="Calibri Light"/>
                <w:sz w:val="22"/>
                <w:szCs w:val="22"/>
              </w:rPr>
              <w:t>7</w:t>
            </w:r>
            <w:r w:rsidR="0038557E" w:rsidRPr="00122045">
              <w:rPr>
                <w:rFonts w:ascii="Calibri Light" w:hAnsi="Calibri Light" w:cs="Calibri Light"/>
                <w:sz w:val="22"/>
                <w:szCs w:val="22"/>
              </w:rPr>
              <w:t>/</w:t>
            </w:r>
            <w:r>
              <w:rPr>
                <w:rFonts w:ascii="Calibri Light" w:hAnsi="Calibri Light" w:cs="Calibri Light"/>
                <w:sz w:val="22"/>
                <w:szCs w:val="22"/>
              </w:rPr>
              <w:t>05</w:t>
            </w:r>
            <w:r w:rsidR="0038557E" w:rsidRPr="00122045">
              <w:rPr>
                <w:rFonts w:ascii="Calibri Light" w:hAnsi="Calibri Light" w:cs="Calibri Light"/>
                <w:sz w:val="22"/>
                <w:szCs w:val="22"/>
              </w:rPr>
              <w:t>/202</w:t>
            </w:r>
            <w:r>
              <w:rPr>
                <w:rFonts w:ascii="Calibri Light" w:hAnsi="Calibri Light" w:cs="Calibri Light"/>
                <w:sz w:val="22"/>
                <w:szCs w:val="22"/>
              </w:rPr>
              <w:t>6</w:t>
            </w:r>
          </w:p>
        </w:tc>
      </w:tr>
    </w:tbl>
    <w:p w14:paraId="4C4B07D3" w14:textId="77777777" w:rsidR="00CC1015" w:rsidRPr="00122045" w:rsidRDefault="00CC1015" w:rsidP="004F4689">
      <w:pPr>
        <w:rPr>
          <w:rFonts w:ascii="Calibri Light" w:hAnsi="Calibri Light" w:cs="Calibri Light"/>
          <w:sz w:val="22"/>
          <w:szCs w:val="22"/>
        </w:rPr>
      </w:pPr>
    </w:p>
    <w:p w14:paraId="792CB17F" w14:textId="77777777" w:rsidR="00443512" w:rsidRDefault="00443512" w:rsidP="00793D9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5"/>
        <w:gridCol w:w="2188"/>
        <w:gridCol w:w="2888"/>
        <w:gridCol w:w="1083"/>
        <w:gridCol w:w="1100"/>
        <w:gridCol w:w="841"/>
        <w:gridCol w:w="841"/>
        <w:gridCol w:w="841"/>
      </w:tblGrid>
      <w:tr w:rsidR="00721174" w:rsidRPr="00721174" w14:paraId="072CF364" w14:textId="77777777" w:rsidTr="00721174">
        <w:trPr>
          <w:trHeight w:val="283"/>
        </w:trPr>
        <w:tc>
          <w:tcPr>
            <w:tcW w:w="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41E66" w14:textId="28DB74BE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  <w:lang w:val="en-IN" w:eastAsia="ja-JP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S. No</w:t>
            </w:r>
          </w:p>
        </w:tc>
        <w:tc>
          <w:tcPr>
            <w:tcW w:w="10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EFF9A" w14:textId="3B1EC9B5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Parameter</w:t>
            </w:r>
          </w:p>
        </w:tc>
        <w:tc>
          <w:tcPr>
            <w:tcW w:w="138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09AE6" w14:textId="01FC783E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Method</w:t>
            </w:r>
          </w:p>
        </w:tc>
        <w:tc>
          <w:tcPr>
            <w:tcW w:w="5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4F62" w14:textId="31CF8CD5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Unit</w:t>
            </w:r>
          </w:p>
        </w:tc>
        <w:tc>
          <w:tcPr>
            <w:tcW w:w="5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936AC" w14:textId="6572865B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Target</w:t>
            </w: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29233" w14:textId="13B5D834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Rep 1</w:t>
            </w: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F568A" w14:textId="5D99502A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Rep 2</w:t>
            </w: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7C5D2" w14:textId="294B6B3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Rep 3</w:t>
            </w:r>
          </w:p>
        </w:tc>
      </w:tr>
      <w:tr w:rsidR="00721174" w:rsidRPr="00721174" w14:paraId="5DAF882B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1FE9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1010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Albumin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26F3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Bromocresol Green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292B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32D4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3.08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13E6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3.05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306D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3.11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9A29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3.06</w:t>
            </w:r>
          </w:p>
        </w:tc>
      </w:tr>
      <w:tr w:rsidR="00721174" w:rsidRPr="00721174" w14:paraId="578336DA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7C97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9A18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Alkaline Phosphatase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62E6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AMP </w:t>
            </w:r>
            <w:proofErr w:type="spellStart"/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optimised</w:t>
            </w:r>
            <w:proofErr w:type="spellEnd"/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to IFCC 37°C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E089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826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4BED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A5D2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361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5791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360.7</w:t>
            </w:r>
          </w:p>
        </w:tc>
      </w:tr>
      <w:tr w:rsidR="00721174" w:rsidRPr="00721174" w14:paraId="462ED54F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C3EC2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0721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ALT/SGPT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5BF7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IFCC without PDP 37°C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FDDC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CCE9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6C1B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121.7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19D4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121.4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BC84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120.1</w:t>
            </w:r>
          </w:p>
        </w:tc>
      </w:tr>
      <w:tr w:rsidR="00721174" w:rsidRPr="00721174" w14:paraId="42D1BCC7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A142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4484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Amylase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AE6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Direct (CNPG3)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05A6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8984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1E38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277.7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2E34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276.9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647E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277.6</w:t>
            </w:r>
          </w:p>
        </w:tc>
      </w:tr>
      <w:tr w:rsidR="00721174" w:rsidRPr="00721174" w14:paraId="22ABAE59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3FB8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5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5CC2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AST/SGOT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BB8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IFCC without PDP 37°C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5317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6783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838C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98.38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643B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98.16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AA2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98.16</w:t>
            </w:r>
          </w:p>
        </w:tc>
      </w:tr>
      <w:tr w:rsidR="00721174" w:rsidRPr="00721174" w14:paraId="050CEAD8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C579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6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7F0E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Bilirubin direct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098B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Diazo Method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082E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B5FB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1.94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7BB3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1.93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5F2E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1.94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3DA5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1.94</w:t>
            </w:r>
          </w:p>
        </w:tc>
      </w:tr>
      <w:tr w:rsidR="00721174" w:rsidRPr="00721174" w14:paraId="47BAFE9E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9A17D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175D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Bilirubin total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3623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Diazo Method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AF9D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0B47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1082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4.98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127D5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4.99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38E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4.97</w:t>
            </w:r>
          </w:p>
        </w:tc>
      </w:tr>
      <w:tr w:rsidR="00721174" w:rsidRPr="00721174" w14:paraId="26615275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6CC6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8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CD04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Calcium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E2E0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proofErr w:type="spellStart"/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Arsenazo</w:t>
            </w:r>
            <w:proofErr w:type="spellEnd"/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III Method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536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2915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12.2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EAB2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12.2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9302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12.23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9A73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12.27</w:t>
            </w:r>
          </w:p>
        </w:tc>
      </w:tr>
      <w:tr w:rsidR="00721174" w:rsidRPr="00721174" w14:paraId="300CAD69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52C0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77E2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Chloride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FAE8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Colorimetric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68583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Mmol/L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E60D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034A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110.7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0211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111.7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23AF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111.1</w:t>
            </w:r>
          </w:p>
        </w:tc>
      </w:tr>
      <w:tr w:rsidR="00721174" w:rsidRPr="00721174" w14:paraId="3829B9E7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557E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A330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Cholesterol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5568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CHOD/POD Method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687D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55049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286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859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286.9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B377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286.9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C7D2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285.8</w:t>
            </w:r>
          </w:p>
        </w:tc>
      </w:tr>
      <w:tr w:rsidR="00721174" w:rsidRPr="00721174" w14:paraId="51111898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CD950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A292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CK-NAC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94BD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IFCC 37°C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FDB1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D5B73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513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8D0C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512.8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EB41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512.6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FC6F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513.8</w:t>
            </w:r>
          </w:p>
        </w:tc>
      </w:tr>
      <w:tr w:rsidR="00721174" w:rsidRPr="00721174" w14:paraId="0A8A7F9C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96CC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641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Creatinine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355E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Alkaline Picrate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3163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84EF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3.55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2AC36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3.56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783B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3.54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CA0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3.55</w:t>
            </w:r>
          </w:p>
        </w:tc>
      </w:tr>
      <w:tr w:rsidR="00721174" w:rsidRPr="00721174" w14:paraId="6B9D4996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E29F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C953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Creatinine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61B1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Jaffe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A9B6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8619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3.48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10D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3.49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5075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3.47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8583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3.49</w:t>
            </w:r>
          </w:p>
        </w:tc>
      </w:tr>
      <w:tr w:rsidR="00721174" w:rsidRPr="00721174" w14:paraId="20373115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CF96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8AC4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Creatinine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5DAB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Enzymatic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362F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7523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917A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C095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3.73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F8C5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3.73</w:t>
            </w:r>
          </w:p>
        </w:tc>
      </w:tr>
      <w:tr w:rsidR="00721174" w:rsidRPr="00721174" w14:paraId="5D7BB6B5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2BFC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51F1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gamma-GT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C79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IFCC 37°C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0161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B3E7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173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4264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171.2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E5F5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172.7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D7B9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172.6</w:t>
            </w:r>
          </w:p>
        </w:tc>
      </w:tr>
      <w:tr w:rsidR="00721174" w:rsidRPr="00721174" w14:paraId="1C152B11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D300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809B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Glucose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A239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GOD/POD Method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393B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7DBF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EE51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277.5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8202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277.1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6BFB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279</w:t>
            </w:r>
          </w:p>
        </w:tc>
      </w:tr>
      <w:tr w:rsidR="00721174" w:rsidRPr="00721174" w14:paraId="1000A192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21FA5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F0E7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Iron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BB48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Colorimetric without ppt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9F7F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µg/dl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A6C7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210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52A0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210.2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A3E7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209.7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032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210.5</w:t>
            </w:r>
          </w:p>
        </w:tc>
      </w:tr>
      <w:tr w:rsidR="00721174" w:rsidRPr="00721174" w14:paraId="7C4000E6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3185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8FEE2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LDH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6F45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L to P IFCC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778FC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4BD8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331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D4E3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330.4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F4BC2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327.8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A23E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334.3</w:t>
            </w:r>
          </w:p>
        </w:tc>
      </w:tr>
      <w:tr w:rsidR="00721174" w:rsidRPr="00721174" w14:paraId="3EBE3C6C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F694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19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5842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Lipase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1B90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Colorimetric without ppt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47F0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U/L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A644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2177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70.62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B589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71.62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29EA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70.28</w:t>
            </w:r>
          </w:p>
        </w:tc>
      </w:tr>
      <w:tr w:rsidR="00721174" w:rsidRPr="00721174" w14:paraId="26B34D92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0D27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6701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Magnesium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7659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proofErr w:type="spellStart"/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Xylidyl</w:t>
            </w:r>
            <w:proofErr w:type="spellEnd"/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 xml:space="preserve"> Blue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245E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765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A30D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4.08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139D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4.06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F53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4.06</w:t>
            </w:r>
          </w:p>
        </w:tc>
      </w:tr>
      <w:tr w:rsidR="00721174" w:rsidRPr="00721174" w14:paraId="71668AF1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3A6E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746C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Phosphorus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3567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Phosphomolybdate UV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853E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8258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7.22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88DA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7.29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FFAE1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7.24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6819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7.21</w:t>
            </w:r>
          </w:p>
        </w:tc>
      </w:tr>
      <w:tr w:rsidR="00721174" w:rsidRPr="00721174" w14:paraId="3D62D106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ED40E2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BEF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Total protein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20C82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Biuret End Point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6C957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57010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4.58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C023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4.57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6E330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4.58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76F3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4.58</w:t>
            </w:r>
          </w:p>
        </w:tc>
      </w:tr>
      <w:tr w:rsidR="00721174" w:rsidRPr="00721174" w14:paraId="4488BE33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F99B9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A8A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TIBC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EB64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Colorimetric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3857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µg/dl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38DC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255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B86B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255.7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CA5AD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254.4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ACAD7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254.5</w:t>
            </w:r>
          </w:p>
        </w:tc>
      </w:tr>
      <w:tr w:rsidR="00721174" w:rsidRPr="00721174" w14:paraId="0A389373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574E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3B67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Triglycerides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BAB3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GPO/PAP No Correction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3B7B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C34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264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E485B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266.4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AA90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266.6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2F61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266.6</w:t>
            </w:r>
          </w:p>
        </w:tc>
      </w:tr>
      <w:tr w:rsidR="00721174" w:rsidRPr="00721174" w14:paraId="32D6C5F9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D5F3F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BBDC4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Urea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BE5C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GLDH Method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B4B35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0D50A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51E40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114.4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666D3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115.1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B383DE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114.5</w:t>
            </w:r>
          </w:p>
        </w:tc>
      </w:tr>
      <w:tr w:rsidR="00721174" w:rsidRPr="00721174" w14:paraId="42534D04" w14:textId="77777777" w:rsidTr="00721174">
        <w:trPr>
          <w:trHeight w:val="283"/>
        </w:trPr>
        <w:tc>
          <w:tcPr>
            <w:tcW w:w="3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5B1A1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C54F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Uric Acid</w:t>
            </w:r>
          </w:p>
        </w:tc>
        <w:tc>
          <w:tcPr>
            <w:tcW w:w="138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45BB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AOX Method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FB9CC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mg/dl</w:t>
            </w:r>
          </w:p>
        </w:tc>
        <w:tc>
          <w:tcPr>
            <w:tcW w:w="5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7AF09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9.04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51E78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9.03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A376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9.05</w:t>
            </w: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18C62" w14:textId="77777777" w:rsidR="00721174" w:rsidRPr="00721174" w:rsidRDefault="00721174" w:rsidP="00721174">
            <w:pPr>
              <w:jc w:val="center"/>
              <w:rPr>
                <w:rFonts w:ascii="Calibri Light" w:hAnsi="Calibri Light" w:cs="Calibri Light"/>
                <w:color w:val="000000"/>
                <w:sz w:val="22"/>
                <w:szCs w:val="22"/>
              </w:rPr>
            </w:pPr>
            <w:r w:rsidRPr="00721174">
              <w:rPr>
                <w:rFonts w:ascii="Calibri Light" w:hAnsi="Calibri Light" w:cs="Calibri Light"/>
                <w:color w:val="000000"/>
                <w:sz w:val="22"/>
                <w:szCs w:val="22"/>
              </w:rPr>
              <w:t>9.04</w:t>
            </w:r>
          </w:p>
        </w:tc>
      </w:tr>
    </w:tbl>
    <w:p w14:paraId="3B7C5A94" w14:textId="77777777" w:rsidR="00A0043C" w:rsidRDefault="00A0043C" w:rsidP="00793D9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14:paraId="1320EE05" w14:textId="77777777" w:rsidR="00AC0B19" w:rsidRDefault="00AC0B19" w:rsidP="00793D9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14:paraId="228D6496" w14:textId="77777777" w:rsidR="004575FC" w:rsidRDefault="004575FC" w:rsidP="00793D9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14:paraId="53DD0675" w14:textId="77777777" w:rsidR="004575FC" w:rsidRDefault="004575FC" w:rsidP="00793D9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14:paraId="7059DA9B" w14:textId="77777777" w:rsidR="00D37DE4" w:rsidRPr="00D37DE4" w:rsidRDefault="00D37DE4" w:rsidP="00FD2AB5">
      <w:pPr>
        <w:widowControl w:val="0"/>
        <w:autoSpaceDE w:val="0"/>
        <w:autoSpaceDN w:val="0"/>
        <w:spacing w:line="360" w:lineRule="auto"/>
        <w:jc w:val="both"/>
        <w:rPr>
          <w:rFonts w:ascii="Calibri Light" w:eastAsia="Batang" w:hAnsi="Calibri Light" w:cs="Calibri Light"/>
          <w:b/>
          <w:kern w:val="2"/>
          <w:sz w:val="22"/>
          <w:szCs w:val="22"/>
          <w:lang w:eastAsia="ko-KR"/>
        </w:rPr>
      </w:pPr>
      <w:r w:rsidRPr="00D37DE4">
        <w:rPr>
          <w:rFonts w:ascii="Calibri Light" w:eastAsia="Batang" w:hAnsi="Calibri Light" w:cs="Calibri Light"/>
          <w:b/>
          <w:kern w:val="2"/>
          <w:sz w:val="22"/>
          <w:szCs w:val="22"/>
          <w:lang w:eastAsia="ko-KR"/>
        </w:rPr>
        <w:t>Shelf Life:</w:t>
      </w:r>
      <w:r w:rsidRPr="00D37DE4">
        <w:rPr>
          <w:rFonts w:ascii="Calibri Light" w:eastAsia="Batang" w:hAnsi="Calibri Light" w:cs="Calibri Light"/>
          <w:kern w:val="2"/>
          <w:sz w:val="22"/>
          <w:szCs w:val="22"/>
          <w:lang w:eastAsia="ko-KR"/>
        </w:rPr>
        <w:t xml:space="preserve"> 24 months from the date of manufacture.</w:t>
      </w:r>
    </w:p>
    <w:p w14:paraId="42246817" w14:textId="77777777" w:rsidR="00D37DE4" w:rsidRPr="00D37DE4" w:rsidRDefault="00D37DE4" w:rsidP="00FD2AB5">
      <w:pPr>
        <w:widowControl w:val="0"/>
        <w:autoSpaceDE w:val="0"/>
        <w:autoSpaceDN w:val="0"/>
        <w:spacing w:line="360" w:lineRule="auto"/>
        <w:jc w:val="both"/>
        <w:rPr>
          <w:rFonts w:ascii="Calibri Light" w:eastAsia="Batang" w:hAnsi="Calibri Light" w:cs="Calibri Light"/>
          <w:kern w:val="2"/>
          <w:sz w:val="22"/>
          <w:szCs w:val="22"/>
          <w:lang w:eastAsia="ko-KR"/>
        </w:rPr>
      </w:pPr>
      <w:r w:rsidRPr="00D37DE4">
        <w:rPr>
          <w:rFonts w:ascii="Calibri Light" w:eastAsia="Batang" w:hAnsi="Calibri Light" w:cs="Calibri Light"/>
          <w:b/>
          <w:kern w:val="2"/>
          <w:sz w:val="22"/>
          <w:szCs w:val="22"/>
          <w:lang w:eastAsia="ko-KR"/>
        </w:rPr>
        <w:t>Storage Temperature:</w:t>
      </w:r>
      <w:r w:rsidRPr="00D37DE4">
        <w:rPr>
          <w:rFonts w:ascii="Calibri Light" w:eastAsia="Batang" w:hAnsi="Calibri Light" w:cs="Calibri Light"/>
          <w:kern w:val="2"/>
          <w:sz w:val="22"/>
          <w:szCs w:val="22"/>
          <w:lang w:eastAsia="ko-KR"/>
        </w:rPr>
        <w:t xml:space="preserve"> 2 ~ 8</w:t>
      </w:r>
      <w:r w:rsidRPr="00D37DE4">
        <w:rPr>
          <w:rFonts w:ascii="Cambria Math" w:eastAsia="Batang" w:hAnsi="Cambria Math" w:cs="Cambria Math"/>
          <w:kern w:val="2"/>
          <w:sz w:val="22"/>
          <w:szCs w:val="22"/>
          <w:lang w:eastAsia="ko-KR"/>
        </w:rPr>
        <w:t>℃</w:t>
      </w:r>
      <w:r w:rsidRPr="00D37DE4">
        <w:rPr>
          <w:rFonts w:ascii="Calibri Light" w:eastAsia="Batang" w:hAnsi="Calibri Light" w:cs="Calibri Light"/>
          <w:kern w:val="2"/>
          <w:sz w:val="22"/>
          <w:szCs w:val="22"/>
          <w:lang w:eastAsia="ko-KR"/>
        </w:rPr>
        <w:t>.</w:t>
      </w:r>
    </w:p>
    <w:p w14:paraId="430D0F2E" w14:textId="77777777" w:rsidR="00D37DE4" w:rsidRPr="00D37DE4" w:rsidRDefault="00D37DE4" w:rsidP="00FD2AB5">
      <w:pPr>
        <w:widowControl w:val="0"/>
        <w:autoSpaceDE w:val="0"/>
        <w:autoSpaceDN w:val="0"/>
        <w:spacing w:line="360" w:lineRule="auto"/>
        <w:jc w:val="both"/>
        <w:rPr>
          <w:rFonts w:ascii="Calibri Light" w:eastAsia="Batang" w:hAnsi="Calibri Light" w:cs="Calibri Light"/>
          <w:kern w:val="2"/>
          <w:sz w:val="22"/>
          <w:szCs w:val="22"/>
          <w:lang w:eastAsia="ko-KR"/>
        </w:rPr>
      </w:pPr>
      <w:r w:rsidRPr="00D37DE4">
        <w:rPr>
          <w:rFonts w:ascii="Calibri Light" w:eastAsia="Batang" w:hAnsi="Calibri Light" w:cs="Calibri Light"/>
          <w:b/>
          <w:kern w:val="2"/>
          <w:sz w:val="22"/>
          <w:szCs w:val="22"/>
          <w:lang w:eastAsia="ko-KR"/>
        </w:rPr>
        <w:t>Conclusion:</w:t>
      </w:r>
      <w:r w:rsidRPr="00D37DE4">
        <w:rPr>
          <w:rFonts w:ascii="Calibri Light" w:eastAsia="Batang" w:hAnsi="Calibri Light" w:cs="Calibri Light"/>
          <w:kern w:val="2"/>
          <w:sz w:val="22"/>
          <w:szCs w:val="22"/>
          <w:lang w:eastAsia="ko-KR"/>
        </w:rPr>
        <w:t xml:space="preserve"> Passed.</w:t>
      </w:r>
    </w:p>
    <w:p w14:paraId="4650ACE2" w14:textId="77777777" w:rsidR="00ED46FE" w:rsidRDefault="00ED46FE" w:rsidP="00FD2AB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14:paraId="1234AB6D" w14:textId="77777777" w:rsidR="0059659D" w:rsidRDefault="0059659D" w:rsidP="00FD2AB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14:paraId="0956F260" w14:textId="77777777" w:rsidR="0059659D" w:rsidRPr="00122045" w:rsidRDefault="0059659D" w:rsidP="00FD2AB5">
      <w:pPr>
        <w:jc w:val="both"/>
        <w:rPr>
          <w:rFonts w:ascii="Calibri Light" w:hAnsi="Calibri Light" w:cs="Calibri Light"/>
          <w:b/>
          <w:sz w:val="22"/>
          <w:szCs w:val="22"/>
        </w:rPr>
      </w:pPr>
    </w:p>
    <w:p w14:paraId="74A5F9BF" w14:textId="6D75BA67" w:rsidR="00D37DE4" w:rsidRPr="00E62A0D" w:rsidRDefault="003B295E" w:rsidP="00AC0B19">
      <w:pPr>
        <w:spacing w:line="360" w:lineRule="auto"/>
        <w:jc w:val="both"/>
        <w:rPr>
          <w:rFonts w:ascii="Calibri Light" w:eastAsia="Yu Gothic" w:hAnsi="Calibri Light" w:cs="Calibri Light"/>
          <w:bCs/>
          <w:sz w:val="22"/>
          <w:szCs w:val="22"/>
        </w:rPr>
      </w:pPr>
      <w:r w:rsidRPr="00AC0B19">
        <w:rPr>
          <w:rFonts w:ascii="Calibri Light" w:hAnsi="Calibri Light" w:cs="Calibri Light"/>
          <w:b/>
          <w:sz w:val="22"/>
          <w:szCs w:val="22"/>
        </w:rPr>
        <w:lastRenderedPageBreak/>
        <w:t>Remark:</w:t>
      </w:r>
      <w:r w:rsidR="00D37DE4" w:rsidRPr="00AC0B19">
        <w:rPr>
          <w:rFonts w:ascii="Calibri Light" w:hAnsi="Calibri Light" w:cs="Calibri Light"/>
          <w:sz w:val="22"/>
          <w:szCs w:val="22"/>
        </w:rPr>
        <w:t xml:space="preserve"> </w:t>
      </w:r>
      <w:r w:rsidR="00222980" w:rsidRPr="00AC0B19">
        <w:rPr>
          <w:rFonts w:ascii="Calibri Light" w:hAnsi="Calibri Light" w:cs="Calibri Light"/>
          <w:color w:val="000000"/>
          <w:sz w:val="22"/>
          <w:szCs w:val="22"/>
        </w:rPr>
        <w:t xml:space="preserve">The analytical performance of </w:t>
      </w:r>
      <w:r w:rsidR="0059659D" w:rsidRPr="0059659D">
        <w:rPr>
          <w:rFonts w:ascii="Calibri Light" w:eastAsia="Yu Gothic" w:hAnsi="Calibri Light" w:cs="Calibri Light"/>
          <w:bCs/>
          <w:sz w:val="22"/>
          <w:szCs w:val="22"/>
        </w:rPr>
        <w:t>INDO-MEDX</w:t>
      </w:r>
      <w:r w:rsidR="0059659D" w:rsidRPr="0059659D">
        <w:rPr>
          <w:rFonts w:ascii="Calibri Light" w:eastAsia="Yu Gothic" w:hAnsi="Calibri Light" w:cs="Calibri Light"/>
          <w:bCs/>
          <w:sz w:val="22"/>
          <w:szCs w:val="22"/>
          <w:vertAlign w:val="superscript"/>
        </w:rPr>
        <w:t>®</w:t>
      </w:r>
      <w:r w:rsidR="0059659D" w:rsidRPr="0059659D">
        <w:rPr>
          <w:rFonts w:ascii="Calibri Light" w:eastAsia="Yu Gothic" w:hAnsi="Calibri Light" w:cs="Calibri Light"/>
          <w:bCs/>
          <w:sz w:val="22"/>
          <w:szCs w:val="22"/>
        </w:rPr>
        <w:t xml:space="preserve"> Aura Cal </w:t>
      </w:r>
      <w:r w:rsidR="0059659D" w:rsidRPr="0059659D">
        <w:rPr>
          <w:rFonts w:ascii="Calibri Light" w:eastAsia="Yu Gothic" w:hAnsi="Calibri Light" w:cs="Calibri Light"/>
          <w:bCs/>
          <w:sz w:val="22"/>
          <w:szCs w:val="22"/>
          <w:lang w:val="en-IN"/>
        </w:rPr>
        <w:t>Biochemistry Multical</w:t>
      </w:r>
      <w:r w:rsidR="0059659D">
        <w:rPr>
          <w:rFonts w:ascii="Calibri Light" w:eastAsia="Yu Gothic" w:hAnsi="Calibri Light" w:cs="Calibri Light"/>
          <w:bCs/>
          <w:sz w:val="22"/>
          <w:szCs w:val="22"/>
        </w:rPr>
        <w:t xml:space="preserve"> </w:t>
      </w:r>
      <w:r w:rsidR="00222980" w:rsidRPr="00AC0B19">
        <w:rPr>
          <w:rFonts w:ascii="Calibri Light" w:hAnsi="Calibri Light" w:cs="Calibri Light"/>
          <w:color w:val="000000"/>
          <w:sz w:val="22"/>
          <w:szCs w:val="22"/>
        </w:rPr>
        <w:t>(</w:t>
      </w:r>
      <w:r w:rsidR="008973DB" w:rsidRPr="00AC0B19">
        <w:rPr>
          <w:rFonts w:ascii="Calibri Light" w:hAnsi="Calibri Light" w:cs="Calibri Light"/>
          <w:color w:val="000000"/>
          <w:sz w:val="22"/>
          <w:szCs w:val="22"/>
        </w:rPr>
        <w:t>Batch</w:t>
      </w:r>
      <w:r w:rsidR="00222980" w:rsidRPr="00AC0B19">
        <w:rPr>
          <w:rFonts w:ascii="Calibri Light" w:hAnsi="Calibri Light" w:cs="Calibri Light"/>
          <w:color w:val="000000"/>
          <w:sz w:val="22"/>
          <w:szCs w:val="22"/>
        </w:rPr>
        <w:t xml:space="preserve"> No.: </w:t>
      </w:r>
      <w:r w:rsidR="00F72169" w:rsidRPr="00F72169">
        <w:rPr>
          <w:rFonts w:ascii="Calibri Light" w:hAnsi="Calibri Light" w:cs="Calibri Light"/>
          <w:b/>
          <w:bCs/>
          <w:color w:val="000000"/>
          <w:sz w:val="22"/>
          <w:szCs w:val="22"/>
          <w:lang w:val="en-IN"/>
        </w:rPr>
        <w:t>CAL-Bio-TB-01</w:t>
      </w:r>
      <w:r w:rsidR="00222980" w:rsidRPr="00AC0B19">
        <w:rPr>
          <w:rFonts w:ascii="Calibri Light" w:hAnsi="Calibri Light" w:cs="Calibri Light"/>
          <w:color w:val="000000"/>
          <w:sz w:val="22"/>
          <w:szCs w:val="22"/>
        </w:rPr>
        <w:t xml:space="preserve">) </w:t>
      </w:r>
      <w:r w:rsidR="0038557E" w:rsidRPr="00AC0B19">
        <w:rPr>
          <w:rFonts w:ascii="Calibri Light" w:hAnsi="Calibri Light" w:cs="Calibri Light"/>
          <w:color w:val="000000"/>
          <w:sz w:val="22"/>
          <w:szCs w:val="22"/>
        </w:rPr>
        <w:t>complies with internal quality specifications and acceptance criteria</w:t>
      </w:r>
      <w:r w:rsidR="00222980" w:rsidRPr="00AC0B19">
        <w:rPr>
          <w:rFonts w:ascii="Calibri Light" w:hAnsi="Calibri Light" w:cs="Calibri Light"/>
          <w:color w:val="000000"/>
          <w:sz w:val="22"/>
          <w:szCs w:val="22"/>
        </w:rPr>
        <w:t xml:space="preserve">. </w:t>
      </w:r>
      <w:r w:rsidR="00D37DE4" w:rsidRPr="00AC0B19">
        <w:rPr>
          <w:rFonts w:ascii="Calibri Light" w:eastAsia="Calibri" w:hAnsi="Calibri Light" w:cs="Calibri Light"/>
          <w:sz w:val="22"/>
          <w:szCs w:val="22"/>
          <w:lang w:val="en-IN"/>
        </w:rPr>
        <w:t>We certify that this lot passes and complies with above mentioned tests and specifications</w:t>
      </w:r>
      <w:r w:rsidR="00D37DE4" w:rsidRPr="00D37DE4">
        <w:rPr>
          <w:rFonts w:ascii="Calibri Light" w:eastAsia="Calibri" w:hAnsi="Calibri Light" w:cs="Calibri Light"/>
          <w:lang w:val="en-IN"/>
        </w:rPr>
        <w:t>.</w:t>
      </w:r>
    </w:p>
    <w:p w14:paraId="43F0E820" w14:textId="6EE65525" w:rsidR="00C642CD" w:rsidRPr="00122045" w:rsidRDefault="00C642CD" w:rsidP="00793D95">
      <w:pPr>
        <w:jc w:val="both"/>
        <w:rPr>
          <w:rFonts w:ascii="Calibri Light" w:hAnsi="Calibri Light" w:cs="Calibri Light"/>
          <w:sz w:val="22"/>
          <w:szCs w:val="22"/>
        </w:rPr>
      </w:pPr>
    </w:p>
    <w:p w14:paraId="0C05F795" w14:textId="77777777" w:rsidR="0038557E" w:rsidRPr="00122045" w:rsidRDefault="0038557E" w:rsidP="00793D95">
      <w:pPr>
        <w:jc w:val="both"/>
        <w:rPr>
          <w:rFonts w:ascii="Calibri Light" w:hAnsi="Calibri Light" w:cs="Calibri Light"/>
          <w:sz w:val="22"/>
          <w:szCs w:val="22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7"/>
        <w:gridCol w:w="3616"/>
        <w:gridCol w:w="1215"/>
        <w:gridCol w:w="3949"/>
      </w:tblGrid>
      <w:tr w:rsidR="00C642CD" w:rsidRPr="00122045" w14:paraId="4747C3F6" w14:textId="77777777" w:rsidTr="00C04498">
        <w:trPr>
          <w:trHeight w:val="567"/>
        </w:trPr>
        <w:tc>
          <w:tcPr>
            <w:tcW w:w="2531" w:type="pct"/>
            <w:gridSpan w:val="2"/>
            <w:vAlign w:val="center"/>
          </w:tcPr>
          <w:p w14:paraId="0A7891CA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Tested By:</w:t>
            </w:r>
          </w:p>
        </w:tc>
        <w:tc>
          <w:tcPr>
            <w:tcW w:w="2469" w:type="pct"/>
            <w:gridSpan w:val="2"/>
            <w:vAlign w:val="center"/>
          </w:tcPr>
          <w:p w14:paraId="4E7DB2F8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Approved By:</w:t>
            </w:r>
          </w:p>
        </w:tc>
      </w:tr>
      <w:tr w:rsidR="00C642CD" w:rsidRPr="00122045" w14:paraId="0B5655C3" w14:textId="77777777" w:rsidTr="00B03FDC">
        <w:trPr>
          <w:trHeight w:val="567"/>
        </w:trPr>
        <w:tc>
          <w:tcPr>
            <w:tcW w:w="802" w:type="pct"/>
            <w:vAlign w:val="center"/>
          </w:tcPr>
          <w:p w14:paraId="2735957A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Name</w:t>
            </w:r>
          </w:p>
        </w:tc>
        <w:tc>
          <w:tcPr>
            <w:tcW w:w="1729" w:type="pct"/>
            <w:vAlign w:val="center"/>
          </w:tcPr>
          <w:p w14:paraId="4DB42C61" w14:textId="77777777" w:rsidR="00C642CD" w:rsidRPr="00122045" w:rsidRDefault="00D909D1" w:rsidP="00BE4681">
            <w:pPr>
              <w:pStyle w:val="ListParagraph"/>
              <w:wordWrap/>
              <w:ind w:left="0"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D909D1">
              <w:rPr>
                <w:rFonts w:ascii="Calibri Light" w:hAnsi="Calibri Light" w:cs="Calibri Light"/>
                <w:sz w:val="22"/>
                <w:szCs w:val="22"/>
              </w:rPr>
              <w:t>M RAVEENKUMAR</w:t>
            </w:r>
          </w:p>
        </w:tc>
        <w:tc>
          <w:tcPr>
            <w:tcW w:w="581" w:type="pct"/>
            <w:vAlign w:val="center"/>
          </w:tcPr>
          <w:p w14:paraId="141774E2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Name</w:t>
            </w:r>
          </w:p>
        </w:tc>
        <w:tc>
          <w:tcPr>
            <w:tcW w:w="1888" w:type="pct"/>
            <w:vAlign w:val="center"/>
          </w:tcPr>
          <w:p w14:paraId="62EBCE4D" w14:textId="77777777" w:rsidR="00C642CD" w:rsidRPr="00122045" w:rsidRDefault="00BE4681" w:rsidP="00BE4681">
            <w:pPr>
              <w:pStyle w:val="ListParagraph"/>
              <w:wordWrap/>
              <w:ind w:left="0"/>
              <w:jc w:val="center"/>
              <w:rPr>
                <w:rFonts w:ascii="Calibri Light" w:hAnsi="Calibri Light" w:cs="Calibri Light"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sz w:val="22"/>
                <w:szCs w:val="22"/>
              </w:rPr>
              <w:t>GOVIND MESTRY</w:t>
            </w:r>
          </w:p>
        </w:tc>
      </w:tr>
      <w:tr w:rsidR="00C642CD" w:rsidRPr="00122045" w14:paraId="4703B6AB" w14:textId="77777777" w:rsidTr="00B03FDC">
        <w:trPr>
          <w:trHeight w:val="567"/>
        </w:trPr>
        <w:tc>
          <w:tcPr>
            <w:tcW w:w="802" w:type="pct"/>
            <w:vAlign w:val="center"/>
          </w:tcPr>
          <w:p w14:paraId="0A24E200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Signature</w:t>
            </w:r>
          </w:p>
        </w:tc>
        <w:tc>
          <w:tcPr>
            <w:tcW w:w="1729" w:type="pct"/>
          </w:tcPr>
          <w:p w14:paraId="43FECA67" w14:textId="77777777" w:rsidR="00C642CD" w:rsidRPr="00122045" w:rsidRDefault="00C642CD" w:rsidP="00B93AF0">
            <w:pPr>
              <w:pStyle w:val="ListParagraph"/>
              <w:wordWrap/>
              <w:spacing w:line="360" w:lineRule="auto"/>
              <w:ind w:left="0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581" w:type="pct"/>
            <w:vAlign w:val="center"/>
          </w:tcPr>
          <w:p w14:paraId="20A7B84C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Signature</w:t>
            </w:r>
          </w:p>
        </w:tc>
        <w:tc>
          <w:tcPr>
            <w:tcW w:w="1888" w:type="pct"/>
          </w:tcPr>
          <w:p w14:paraId="5D55FE25" w14:textId="77777777" w:rsidR="00C642CD" w:rsidRPr="00122045" w:rsidRDefault="00C642CD" w:rsidP="00B93AF0">
            <w:pPr>
              <w:pStyle w:val="ListParagraph"/>
              <w:wordWrap/>
              <w:spacing w:line="360" w:lineRule="auto"/>
              <w:ind w:left="0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  <w:tr w:rsidR="00C642CD" w:rsidRPr="00122045" w14:paraId="6B7B6A33" w14:textId="77777777" w:rsidTr="00B03FDC">
        <w:trPr>
          <w:trHeight w:val="567"/>
        </w:trPr>
        <w:tc>
          <w:tcPr>
            <w:tcW w:w="802" w:type="pct"/>
            <w:vAlign w:val="center"/>
          </w:tcPr>
          <w:p w14:paraId="7483A72B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Date</w:t>
            </w:r>
          </w:p>
        </w:tc>
        <w:tc>
          <w:tcPr>
            <w:tcW w:w="1729" w:type="pct"/>
          </w:tcPr>
          <w:p w14:paraId="79B10FC8" w14:textId="77777777" w:rsidR="00C642CD" w:rsidRPr="00122045" w:rsidRDefault="00C642CD" w:rsidP="00B93AF0">
            <w:pPr>
              <w:pStyle w:val="ListParagraph"/>
              <w:wordWrap/>
              <w:spacing w:line="360" w:lineRule="auto"/>
              <w:ind w:left="0"/>
              <w:rPr>
                <w:rFonts w:ascii="Calibri Light" w:hAnsi="Calibri Light" w:cs="Calibri Light"/>
                <w:sz w:val="22"/>
                <w:szCs w:val="22"/>
              </w:rPr>
            </w:pPr>
          </w:p>
        </w:tc>
        <w:tc>
          <w:tcPr>
            <w:tcW w:w="581" w:type="pct"/>
            <w:vAlign w:val="center"/>
          </w:tcPr>
          <w:p w14:paraId="18B772E8" w14:textId="77777777" w:rsidR="00C642CD" w:rsidRPr="00122045" w:rsidRDefault="00C642CD" w:rsidP="00B93AF0">
            <w:pPr>
              <w:pStyle w:val="ListParagraph"/>
              <w:wordWrap/>
              <w:ind w:left="0"/>
              <w:jc w:val="left"/>
              <w:rPr>
                <w:rFonts w:ascii="Calibri Light" w:hAnsi="Calibri Light" w:cs="Calibri Light"/>
                <w:b/>
                <w:sz w:val="22"/>
                <w:szCs w:val="22"/>
              </w:rPr>
            </w:pPr>
            <w:r w:rsidRPr="00122045">
              <w:rPr>
                <w:rFonts w:ascii="Calibri Light" w:hAnsi="Calibri Light" w:cs="Calibri Light"/>
                <w:b/>
                <w:sz w:val="22"/>
                <w:szCs w:val="22"/>
              </w:rPr>
              <w:t>Date</w:t>
            </w:r>
          </w:p>
        </w:tc>
        <w:tc>
          <w:tcPr>
            <w:tcW w:w="1888" w:type="pct"/>
          </w:tcPr>
          <w:p w14:paraId="50BFDC83" w14:textId="77777777" w:rsidR="00C642CD" w:rsidRPr="00122045" w:rsidRDefault="00C642CD" w:rsidP="00B93AF0">
            <w:pPr>
              <w:pStyle w:val="ListParagraph"/>
              <w:wordWrap/>
              <w:spacing w:line="360" w:lineRule="auto"/>
              <w:ind w:left="0"/>
              <w:rPr>
                <w:rFonts w:ascii="Calibri Light" w:hAnsi="Calibri Light" w:cs="Calibri Light"/>
                <w:sz w:val="22"/>
                <w:szCs w:val="22"/>
              </w:rPr>
            </w:pPr>
          </w:p>
        </w:tc>
      </w:tr>
    </w:tbl>
    <w:p w14:paraId="78A613D8" w14:textId="77777777" w:rsidR="00E57E8E" w:rsidRPr="00122045" w:rsidRDefault="00E57E8E" w:rsidP="001826D5">
      <w:pPr>
        <w:tabs>
          <w:tab w:val="left" w:pos="3460"/>
        </w:tabs>
        <w:rPr>
          <w:rFonts w:ascii="Calibri Light" w:hAnsi="Calibri Light" w:cs="Calibri Light"/>
          <w:sz w:val="22"/>
          <w:szCs w:val="22"/>
        </w:rPr>
      </w:pPr>
    </w:p>
    <w:sectPr w:rsidR="00E57E8E" w:rsidRPr="00122045" w:rsidSect="002602DC">
      <w:footerReference w:type="default" r:id="rId13"/>
      <w:pgSz w:w="11907" w:h="16840" w:code="9"/>
      <w:pgMar w:top="1662" w:right="720" w:bottom="255" w:left="720" w:header="283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81548" w14:textId="77777777" w:rsidR="009E18CE" w:rsidRDefault="009E18CE" w:rsidP="0010464E">
      <w:r>
        <w:separator/>
      </w:r>
    </w:p>
  </w:endnote>
  <w:endnote w:type="continuationSeparator" w:id="0">
    <w:p w14:paraId="401A3595" w14:textId="77777777" w:rsidR="009E18CE" w:rsidRDefault="009E18CE" w:rsidP="00104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1C342" w14:textId="59C933C8" w:rsidR="00D74116" w:rsidRPr="001F6C27" w:rsidRDefault="00044CF5" w:rsidP="001F6C27">
    <w:pPr>
      <w:pStyle w:val="Foot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D8AD38" wp14:editId="16A01398">
              <wp:simplePos x="0" y="0"/>
              <wp:positionH relativeFrom="column">
                <wp:posOffset>186046</wp:posOffset>
              </wp:positionH>
              <wp:positionV relativeFrom="paragraph">
                <wp:posOffset>17393</wp:posOffset>
              </wp:positionV>
              <wp:extent cx="1140671" cy="254000"/>
              <wp:effectExtent l="0" t="0" r="0" b="0"/>
              <wp:wrapNone/>
              <wp:docPr id="4" name="expertsource_Lsetting_foot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067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1C2C25B" w14:textId="77777777" w:rsidR="00D74116" w:rsidRPr="001F6C27" w:rsidRDefault="00000000">
                          <w:pPr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000000"/>
                            </w:rPr>
                            <w:t>GENERAL / EXTERNAL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8AD38" id="_x0000_t202" coordsize="21600,21600" o:spt="202" path="m,l,21600r21600,l21600,xe">
              <v:stroke joinstyle="miter"/>
              <v:path gradientshapeok="t" o:connecttype="rect"/>
            </v:shapetype>
            <v:shape id="expertsource_Lsetting_footer" o:spid="_x0000_s1026" type="#_x0000_t202" style="position:absolute;margin-left:14.65pt;margin-top:1.35pt;width:89.8pt;height:20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" filled="f" stroked="f" strokeweight=".5pt">
              <v:textbox>
                <w:txbxContent>
                  <w:p w14:paraId="71C2C25B" w14:textId="77777777" w:rsidR="00D74116" w:rsidRPr="001F6C27" w:rsidRDefault="00000000">
                    <w:pPr>
                      <w:rPr>
                        <w:rFonts w:ascii="Calibri" w:hAnsi="Calibri" w:cs="Calibri"/>
                        <w:color w:val="000000"/>
                      </w:rPr>
                    </w:pPr>
                    <w:r>
                      <w:rPr>
                        <w:rFonts w:ascii="Calibri" w:hAnsi="Calibri" w:cs="Calibri"/>
                        <w:color w:val="000000"/>
                      </w:rPr>
                      <w:t>GENERAL / EXTERNAL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88E63A" wp14:editId="24550C4E">
              <wp:simplePos x="0" y="0"/>
              <wp:positionH relativeFrom="column">
                <wp:posOffset>-609600</wp:posOffset>
              </wp:positionH>
              <wp:positionV relativeFrom="paragraph">
                <wp:posOffset>350000</wp:posOffset>
              </wp:positionV>
              <wp:extent cx="1140671" cy="254000"/>
              <wp:effectExtent l="0" t="0" r="0" b="0"/>
              <wp:wrapNone/>
              <wp:docPr id="5" name="expertsource_Lsetting_footer_Custom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0671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C53A6AC" w14:textId="77777777" w:rsidR="00D74116" w:rsidRPr="001F6C27" w:rsidRDefault="00D74116">
                          <w:pPr>
                            <w:rPr>
                              <w:rFonts w:ascii="Calibri" w:hAnsi="Calibri" w:cs="Calibri"/>
                              <w:color w:val="00000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88E63A" id="expertsource_Lsetting_footer_Custom" o:spid="_x0000_s1027" type="#_x0000_t202" style="position:absolute;margin-left:-48pt;margin-top:27.55pt;width:89.8pt;height:20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" filled="f" stroked="f" strokeweight=".5pt">
              <v:textbox>
                <w:txbxContent>
                  <w:p w14:paraId="7C53A6AC" w14:textId="77777777" w:rsidR="00D74116" w:rsidRPr="001F6C27" w:rsidRDefault="00D74116">
                    <w:pPr>
                      <w:rPr>
                        <w:rFonts w:ascii="Calibri" w:hAnsi="Calibri" w:cs="Calibri"/>
                        <w:color w:val="00000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09FD3" w14:textId="77777777" w:rsidR="009E18CE" w:rsidRDefault="009E18CE" w:rsidP="0010464E">
      <w:r>
        <w:separator/>
      </w:r>
    </w:p>
  </w:footnote>
  <w:footnote w:type="continuationSeparator" w:id="0">
    <w:p w14:paraId="5113A0D6" w14:textId="77777777" w:rsidR="009E18CE" w:rsidRDefault="009E18CE" w:rsidP="001046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D77D7"/>
    <w:multiLevelType w:val="hybridMultilevel"/>
    <w:tmpl w:val="FB8838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9551D2"/>
    <w:multiLevelType w:val="hybridMultilevel"/>
    <w:tmpl w:val="6988E236"/>
    <w:lvl w:ilvl="0" w:tplc="2BB2C9F6">
      <w:start w:val="1"/>
      <w:numFmt w:val="upperLetter"/>
      <w:lvlText w:val="(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18722C4"/>
    <w:multiLevelType w:val="multilevel"/>
    <w:tmpl w:val="C7440410"/>
    <w:lvl w:ilvl="0">
      <w:start w:val="1"/>
      <w:numFmt w:val="bullet"/>
      <w:lvlText w:val="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bullet"/>
      <w:lvlText w:val=""/>
      <w:lvlJc w:val="left"/>
      <w:pPr>
        <w:tabs>
          <w:tab w:val="num" w:pos="1440"/>
        </w:tabs>
        <w:ind w:left="1224" w:hanging="504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"/>
      <w:lvlJc w:val="left"/>
      <w:pPr>
        <w:tabs>
          <w:tab w:val="num" w:pos="2160"/>
        </w:tabs>
        <w:ind w:left="1728" w:hanging="648"/>
      </w:pPr>
      <w:rPr>
        <w:rFonts w:ascii="Symbol" w:hAnsi="Symbol" w:cs="Times New Roman" w:hint="default"/>
        <w:color w:val="auto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num w:numId="1" w16cid:durableId="220211995">
    <w:abstractNumId w:val="1"/>
  </w:num>
  <w:num w:numId="2" w16cid:durableId="714893744">
    <w:abstractNumId w:val="2"/>
    <w:lvlOverride w:ilvl="0"/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14388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92A"/>
    <w:rsid w:val="000013DC"/>
    <w:rsid w:val="000052CD"/>
    <w:rsid w:val="000105D6"/>
    <w:rsid w:val="00010C1E"/>
    <w:rsid w:val="00013C1C"/>
    <w:rsid w:val="00014FEA"/>
    <w:rsid w:val="00016FDF"/>
    <w:rsid w:val="0002374D"/>
    <w:rsid w:val="00026673"/>
    <w:rsid w:val="00027542"/>
    <w:rsid w:val="00027DFC"/>
    <w:rsid w:val="000314A7"/>
    <w:rsid w:val="0004357B"/>
    <w:rsid w:val="00044A44"/>
    <w:rsid w:val="00044CF5"/>
    <w:rsid w:val="00051D3B"/>
    <w:rsid w:val="0005440D"/>
    <w:rsid w:val="00054F9C"/>
    <w:rsid w:val="0006311A"/>
    <w:rsid w:val="0007222C"/>
    <w:rsid w:val="00072252"/>
    <w:rsid w:val="00073065"/>
    <w:rsid w:val="00074065"/>
    <w:rsid w:val="000759D5"/>
    <w:rsid w:val="00087129"/>
    <w:rsid w:val="00090386"/>
    <w:rsid w:val="0009038B"/>
    <w:rsid w:val="00093139"/>
    <w:rsid w:val="000A1E5B"/>
    <w:rsid w:val="000A24EF"/>
    <w:rsid w:val="000A28CB"/>
    <w:rsid w:val="000A3D21"/>
    <w:rsid w:val="000A4AF5"/>
    <w:rsid w:val="000A4FD6"/>
    <w:rsid w:val="000A6E78"/>
    <w:rsid w:val="000C1883"/>
    <w:rsid w:val="000C25D9"/>
    <w:rsid w:val="000C321B"/>
    <w:rsid w:val="000E3470"/>
    <w:rsid w:val="000E4552"/>
    <w:rsid w:val="000E68E9"/>
    <w:rsid w:val="000F086F"/>
    <w:rsid w:val="000F1E9B"/>
    <w:rsid w:val="000F27B0"/>
    <w:rsid w:val="000F379F"/>
    <w:rsid w:val="000F45A5"/>
    <w:rsid w:val="000F5601"/>
    <w:rsid w:val="000F56E7"/>
    <w:rsid w:val="000F72FB"/>
    <w:rsid w:val="001006B6"/>
    <w:rsid w:val="00100943"/>
    <w:rsid w:val="00101399"/>
    <w:rsid w:val="00104266"/>
    <w:rsid w:val="0010464E"/>
    <w:rsid w:val="00106248"/>
    <w:rsid w:val="00115807"/>
    <w:rsid w:val="001167A1"/>
    <w:rsid w:val="00122045"/>
    <w:rsid w:val="00123D5B"/>
    <w:rsid w:val="00131845"/>
    <w:rsid w:val="00132E89"/>
    <w:rsid w:val="00132F70"/>
    <w:rsid w:val="00133ACF"/>
    <w:rsid w:val="00134804"/>
    <w:rsid w:val="00141086"/>
    <w:rsid w:val="00141D71"/>
    <w:rsid w:val="001425DF"/>
    <w:rsid w:val="001479F3"/>
    <w:rsid w:val="00152B9A"/>
    <w:rsid w:val="00156114"/>
    <w:rsid w:val="001631B1"/>
    <w:rsid w:val="00166803"/>
    <w:rsid w:val="00173870"/>
    <w:rsid w:val="001743D4"/>
    <w:rsid w:val="00175BEC"/>
    <w:rsid w:val="00175E8B"/>
    <w:rsid w:val="00176B2B"/>
    <w:rsid w:val="001826D5"/>
    <w:rsid w:val="0018637D"/>
    <w:rsid w:val="001903D1"/>
    <w:rsid w:val="00190EEF"/>
    <w:rsid w:val="00193917"/>
    <w:rsid w:val="00193CFE"/>
    <w:rsid w:val="001A11C7"/>
    <w:rsid w:val="001A1F8F"/>
    <w:rsid w:val="001A5A15"/>
    <w:rsid w:val="001A7CC7"/>
    <w:rsid w:val="001B07EC"/>
    <w:rsid w:val="001B1974"/>
    <w:rsid w:val="001B2097"/>
    <w:rsid w:val="001B48A2"/>
    <w:rsid w:val="001B5DC7"/>
    <w:rsid w:val="001C151B"/>
    <w:rsid w:val="001C2031"/>
    <w:rsid w:val="001C3272"/>
    <w:rsid w:val="001C36DC"/>
    <w:rsid w:val="001C4C07"/>
    <w:rsid w:val="001C71BA"/>
    <w:rsid w:val="001C7B83"/>
    <w:rsid w:val="001E2BE5"/>
    <w:rsid w:val="001E32B7"/>
    <w:rsid w:val="001E4C63"/>
    <w:rsid w:val="001F0518"/>
    <w:rsid w:val="001F1A7B"/>
    <w:rsid w:val="001F3B55"/>
    <w:rsid w:val="002026A3"/>
    <w:rsid w:val="00202BFC"/>
    <w:rsid w:val="0020629E"/>
    <w:rsid w:val="00206991"/>
    <w:rsid w:val="002108A5"/>
    <w:rsid w:val="002123DF"/>
    <w:rsid w:val="00213887"/>
    <w:rsid w:val="00217DAF"/>
    <w:rsid w:val="00222980"/>
    <w:rsid w:val="002236BC"/>
    <w:rsid w:val="00223C55"/>
    <w:rsid w:val="0022481C"/>
    <w:rsid w:val="00226DA9"/>
    <w:rsid w:val="00230451"/>
    <w:rsid w:val="002453DD"/>
    <w:rsid w:val="00247606"/>
    <w:rsid w:val="00250F03"/>
    <w:rsid w:val="0025296D"/>
    <w:rsid w:val="00255462"/>
    <w:rsid w:val="00256347"/>
    <w:rsid w:val="00256548"/>
    <w:rsid w:val="002575CA"/>
    <w:rsid w:val="002602DC"/>
    <w:rsid w:val="0026501C"/>
    <w:rsid w:val="00266EEE"/>
    <w:rsid w:val="00270320"/>
    <w:rsid w:val="0027630D"/>
    <w:rsid w:val="0028426D"/>
    <w:rsid w:val="0029012F"/>
    <w:rsid w:val="00291DF9"/>
    <w:rsid w:val="002A1E4F"/>
    <w:rsid w:val="002A7201"/>
    <w:rsid w:val="002B29DF"/>
    <w:rsid w:val="002B2B0E"/>
    <w:rsid w:val="002B3306"/>
    <w:rsid w:val="002B7AE0"/>
    <w:rsid w:val="002C1270"/>
    <w:rsid w:val="002C2072"/>
    <w:rsid w:val="002C407D"/>
    <w:rsid w:val="002D15B2"/>
    <w:rsid w:val="002D71ED"/>
    <w:rsid w:val="002E261D"/>
    <w:rsid w:val="002E35EA"/>
    <w:rsid w:val="002F0178"/>
    <w:rsid w:val="002F03F7"/>
    <w:rsid w:val="002F3C88"/>
    <w:rsid w:val="002F58A4"/>
    <w:rsid w:val="00300BED"/>
    <w:rsid w:val="00303054"/>
    <w:rsid w:val="00313D12"/>
    <w:rsid w:val="00316BAC"/>
    <w:rsid w:val="003170CE"/>
    <w:rsid w:val="00321A01"/>
    <w:rsid w:val="00322B0F"/>
    <w:rsid w:val="00324432"/>
    <w:rsid w:val="0032488A"/>
    <w:rsid w:val="00324FCB"/>
    <w:rsid w:val="00325814"/>
    <w:rsid w:val="003258C4"/>
    <w:rsid w:val="0032621E"/>
    <w:rsid w:val="00326BAD"/>
    <w:rsid w:val="0033087F"/>
    <w:rsid w:val="0033312F"/>
    <w:rsid w:val="0033399D"/>
    <w:rsid w:val="00333C03"/>
    <w:rsid w:val="00334D58"/>
    <w:rsid w:val="00343BD7"/>
    <w:rsid w:val="00345D2C"/>
    <w:rsid w:val="0035343F"/>
    <w:rsid w:val="00357F14"/>
    <w:rsid w:val="003629D0"/>
    <w:rsid w:val="00362AFA"/>
    <w:rsid w:val="00370BEA"/>
    <w:rsid w:val="00376B8E"/>
    <w:rsid w:val="00380049"/>
    <w:rsid w:val="0038557E"/>
    <w:rsid w:val="00386661"/>
    <w:rsid w:val="0039193D"/>
    <w:rsid w:val="00393955"/>
    <w:rsid w:val="00396FFA"/>
    <w:rsid w:val="003A499E"/>
    <w:rsid w:val="003B295E"/>
    <w:rsid w:val="003B304E"/>
    <w:rsid w:val="003B378C"/>
    <w:rsid w:val="003B5EF2"/>
    <w:rsid w:val="003C140A"/>
    <w:rsid w:val="003C4A03"/>
    <w:rsid w:val="003C6C1A"/>
    <w:rsid w:val="003C7AE9"/>
    <w:rsid w:val="003D32D3"/>
    <w:rsid w:val="003E50D2"/>
    <w:rsid w:val="003E6937"/>
    <w:rsid w:val="003E793A"/>
    <w:rsid w:val="003F7DD7"/>
    <w:rsid w:val="00401E89"/>
    <w:rsid w:val="0040275D"/>
    <w:rsid w:val="00403BB0"/>
    <w:rsid w:val="00405BC7"/>
    <w:rsid w:val="0040612B"/>
    <w:rsid w:val="00406462"/>
    <w:rsid w:val="00411567"/>
    <w:rsid w:val="0041158E"/>
    <w:rsid w:val="00417E27"/>
    <w:rsid w:val="00420E19"/>
    <w:rsid w:val="004239B8"/>
    <w:rsid w:val="00423B8D"/>
    <w:rsid w:val="00425269"/>
    <w:rsid w:val="00425295"/>
    <w:rsid w:val="00427483"/>
    <w:rsid w:val="004308D4"/>
    <w:rsid w:val="00432319"/>
    <w:rsid w:val="004330E5"/>
    <w:rsid w:val="00433B2C"/>
    <w:rsid w:val="004352D0"/>
    <w:rsid w:val="00440CAE"/>
    <w:rsid w:val="00443512"/>
    <w:rsid w:val="00443C4B"/>
    <w:rsid w:val="004508E0"/>
    <w:rsid w:val="00452B93"/>
    <w:rsid w:val="00454CEA"/>
    <w:rsid w:val="00455929"/>
    <w:rsid w:val="0045728D"/>
    <w:rsid w:val="004575FC"/>
    <w:rsid w:val="00462EFF"/>
    <w:rsid w:val="0046704C"/>
    <w:rsid w:val="004674D7"/>
    <w:rsid w:val="004743CD"/>
    <w:rsid w:val="004748D9"/>
    <w:rsid w:val="00474D83"/>
    <w:rsid w:val="0047539E"/>
    <w:rsid w:val="0048287D"/>
    <w:rsid w:val="00484039"/>
    <w:rsid w:val="0049094E"/>
    <w:rsid w:val="00490E25"/>
    <w:rsid w:val="0049387B"/>
    <w:rsid w:val="00495213"/>
    <w:rsid w:val="004955C6"/>
    <w:rsid w:val="00495FBF"/>
    <w:rsid w:val="004A3BF9"/>
    <w:rsid w:val="004A421F"/>
    <w:rsid w:val="004A44DA"/>
    <w:rsid w:val="004A573D"/>
    <w:rsid w:val="004A7692"/>
    <w:rsid w:val="004B2FA0"/>
    <w:rsid w:val="004B3A73"/>
    <w:rsid w:val="004C1858"/>
    <w:rsid w:val="004C62DD"/>
    <w:rsid w:val="004C631C"/>
    <w:rsid w:val="004C7E4C"/>
    <w:rsid w:val="004C7E79"/>
    <w:rsid w:val="004D30CA"/>
    <w:rsid w:val="004D361A"/>
    <w:rsid w:val="004D6737"/>
    <w:rsid w:val="004D7723"/>
    <w:rsid w:val="004D7861"/>
    <w:rsid w:val="004E1D6B"/>
    <w:rsid w:val="004E206D"/>
    <w:rsid w:val="004E263E"/>
    <w:rsid w:val="004E2818"/>
    <w:rsid w:val="004E6420"/>
    <w:rsid w:val="004F16A3"/>
    <w:rsid w:val="004F4689"/>
    <w:rsid w:val="00500666"/>
    <w:rsid w:val="00500AE7"/>
    <w:rsid w:val="005026B6"/>
    <w:rsid w:val="00503C5B"/>
    <w:rsid w:val="00505678"/>
    <w:rsid w:val="0050613B"/>
    <w:rsid w:val="005155CA"/>
    <w:rsid w:val="00516FF4"/>
    <w:rsid w:val="00517F74"/>
    <w:rsid w:val="00521528"/>
    <w:rsid w:val="0052360B"/>
    <w:rsid w:val="0052615B"/>
    <w:rsid w:val="00530AB9"/>
    <w:rsid w:val="00530E72"/>
    <w:rsid w:val="00530F05"/>
    <w:rsid w:val="00533571"/>
    <w:rsid w:val="005354E7"/>
    <w:rsid w:val="00535FA3"/>
    <w:rsid w:val="0053770B"/>
    <w:rsid w:val="00542339"/>
    <w:rsid w:val="0055113C"/>
    <w:rsid w:val="0055114A"/>
    <w:rsid w:val="0055299A"/>
    <w:rsid w:val="00561990"/>
    <w:rsid w:val="00566629"/>
    <w:rsid w:val="00570AFF"/>
    <w:rsid w:val="00570DD9"/>
    <w:rsid w:val="00570FD6"/>
    <w:rsid w:val="00572AE1"/>
    <w:rsid w:val="00572DBF"/>
    <w:rsid w:val="00574507"/>
    <w:rsid w:val="00577F25"/>
    <w:rsid w:val="00581081"/>
    <w:rsid w:val="00585F4D"/>
    <w:rsid w:val="00587990"/>
    <w:rsid w:val="00590AEF"/>
    <w:rsid w:val="005913D8"/>
    <w:rsid w:val="00596263"/>
    <w:rsid w:val="0059659D"/>
    <w:rsid w:val="00597CBC"/>
    <w:rsid w:val="00597CBE"/>
    <w:rsid w:val="005A54F7"/>
    <w:rsid w:val="005A5618"/>
    <w:rsid w:val="005B3EF1"/>
    <w:rsid w:val="005C0B69"/>
    <w:rsid w:val="005C3DB2"/>
    <w:rsid w:val="005C626A"/>
    <w:rsid w:val="005D4D64"/>
    <w:rsid w:val="005E0DEC"/>
    <w:rsid w:val="005E1316"/>
    <w:rsid w:val="005E3727"/>
    <w:rsid w:val="005F308F"/>
    <w:rsid w:val="005F646A"/>
    <w:rsid w:val="005F7982"/>
    <w:rsid w:val="00600799"/>
    <w:rsid w:val="00601E76"/>
    <w:rsid w:val="0060515B"/>
    <w:rsid w:val="00605188"/>
    <w:rsid w:val="00606783"/>
    <w:rsid w:val="00607244"/>
    <w:rsid w:val="00607E24"/>
    <w:rsid w:val="00612E89"/>
    <w:rsid w:val="00613107"/>
    <w:rsid w:val="0061419E"/>
    <w:rsid w:val="00614BEF"/>
    <w:rsid w:val="00616B86"/>
    <w:rsid w:val="00627930"/>
    <w:rsid w:val="00630D61"/>
    <w:rsid w:val="00631E15"/>
    <w:rsid w:val="0063234A"/>
    <w:rsid w:val="00633F11"/>
    <w:rsid w:val="00634146"/>
    <w:rsid w:val="00637570"/>
    <w:rsid w:val="006404A5"/>
    <w:rsid w:val="00642D8E"/>
    <w:rsid w:val="00642FCB"/>
    <w:rsid w:val="00643654"/>
    <w:rsid w:val="00650534"/>
    <w:rsid w:val="00654AFD"/>
    <w:rsid w:val="00656193"/>
    <w:rsid w:val="00666010"/>
    <w:rsid w:val="00666A47"/>
    <w:rsid w:val="00667129"/>
    <w:rsid w:val="00673479"/>
    <w:rsid w:val="00674E8C"/>
    <w:rsid w:val="00675777"/>
    <w:rsid w:val="006814EA"/>
    <w:rsid w:val="00684C52"/>
    <w:rsid w:val="00685808"/>
    <w:rsid w:val="006928D3"/>
    <w:rsid w:val="00695CAF"/>
    <w:rsid w:val="006A5098"/>
    <w:rsid w:val="006A523A"/>
    <w:rsid w:val="006A6905"/>
    <w:rsid w:val="006B33DF"/>
    <w:rsid w:val="006B5372"/>
    <w:rsid w:val="006B6F00"/>
    <w:rsid w:val="006C5D43"/>
    <w:rsid w:val="006D0CEF"/>
    <w:rsid w:val="006D182A"/>
    <w:rsid w:val="006D57A1"/>
    <w:rsid w:val="006D6EE5"/>
    <w:rsid w:val="006E05D6"/>
    <w:rsid w:val="00704986"/>
    <w:rsid w:val="00706519"/>
    <w:rsid w:val="00706CF6"/>
    <w:rsid w:val="007125EE"/>
    <w:rsid w:val="0071359C"/>
    <w:rsid w:val="007144B7"/>
    <w:rsid w:val="007171F8"/>
    <w:rsid w:val="00720F3B"/>
    <w:rsid w:val="00720F5D"/>
    <w:rsid w:val="00721174"/>
    <w:rsid w:val="00722009"/>
    <w:rsid w:val="0073148D"/>
    <w:rsid w:val="00731652"/>
    <w:rsid w:val="00737E23"/>
    <w:rsid w:val="00743BE1"/>
    <w:rsid w:val="007479BE"/>
    <w:rsid w:val="00751354"/>
    <w:rsid w:val="00752594"/>
    <w:rsid w:val="0075780E"/>
    <w:rsid w:val="007615A3"/>
    <w:rsid w:val="00764371"/>
    <w:rsid w:val="007645D0"/>
    <w:rsid w:val="00767303"/>
    <w:rsid w:val="0078106B"/>
    <w:rsid w:val="00781261"/>
    <w:rsid w:val="00781A4A"/>
    <w:rsid w:val="007828F4"/>
    <w:rsid w:val="00782A24"/>
    <w:rsid w:val="0078758C"/>
    <w:rsid w:val="00792A77"/>
    <w:rsid w:val="007933EE"/>
    <w:rsid w:val="00793D95"/>
    <w:rsid w:val="00795E0A"/>
    <w:rsid w:val="0079615F"/>
    <w:rsid w:val="007A0C18"/>
    <w:rsid w:val="007A5871"/>
    <w:rsid w:val="007A5A12"/>
    <w:rsid w:val="007A5C25"/>
    <w:rsid w:val="007A6952"/>
    <w:rsid w:val="007A70EA"/>
    <w:rsid w:val="007B1A87"/>
    <w:rsid w:val="007B2088"/>
    <w:rsid w:val="007B218E"/>
    <w:rsid w:val="007B22E5"/>
    <w:rsid w:val="007B23F9"/>
    <w:rsid w:val="007B3CD5"/>
    <w:rsid w:val="007B76BE"/>
    <w:rsid w:val="007C0C83"/>
    <w:rsid w:val="007C7E65"/>
    <w:rsid w:val="007D5F02"/>
    <w:rsid w:val="007D7014"/>
    <w:rsid w:val="007E1379"/>
    <w:rsid w:val="007E292F"/>
    <w:rsid w:val="007E2DCF"/>
    <w:rsid w:val="007E4DDE"/>
    <w:rsid w:val="007E6759"/>
    <w:rsid w:val="007E6B9D"/>
    <w:rsid w:val="007F0600"/>
    <w:rsid w:val="007F27E7"/>
    <w:rsid w:val="007F4027"/>
    <w:rsid w:val="007F4375"/>
    <w:rsid w:val="00800FAD"/>
    <w:rsid w:val="00805AAF"/>
    <w:rsid w:val="00806E19"/>
    <w:rsid w:val="00807B13"/>
    <w:rsid w:val="00811E91"/>
    <w:rsid w:val="00814B99"/>
    <w:rsid w:val="008150BB"/>
    <w:rsid w:val="008152FB"/>
    <w:rsid w:val="008247AF"/>
    <w:rsid w:val="00825D56"/>
    <w:rsid w:val="008330B9"/>
    <w:rsid w:val="00835242"/>
    <w:rsid w:val="008356B7"/>
    <w:rsid w:val="00841115"/>
    <w:rsid w:val="00843E50"/>
    <w:rsid w:val="0085148C"/>
    <w:rsid w:val="00852D66"/>
    <w:rsid w:val="00857611"/>
    <w:rsid w:val="00860CA3"/>
    <w:rsid w:val="008618A9"/>
    <w:rsid w:val="008624A2"/>
    <w:rsid w:val="00865D69"/>
    <w:rsid w:val="008748B5"/>
    <w:rsid w:val="00882EC4"/>
    <w:rsid w:val="00883980"/>
    <w:rsid w:val="008912F5"/>
    <w:rsid w:val="00892943"/>
    <w:rsid w:val="0089400E"/>
    <w:rsid w:val="008973DB"/>
    <w:rsid w:val="008A34DF"/>
    <w:rsid w:val="008A3BD9"/>
    <w:rsid w:val="008A4ECF"/>
    <w:rsid w:val="008B29C3"/>
    <w:rsid w:val="008B6EBE"/>
    <w:rsid w:val="008B74C6"/>
    <w:rsid w:val="008B750A"/>
    <w:rsid w:val="008B7548"/>
    <w:rsid w:val="008B7562"/>
    <w:rsid w:val="008C1DBB"/>
    <w:rsid w:val="008C25B4"/>
    <w:rsid w:val="008C2886"/>
    <w:rsid w:val="008C524F"/>
    <w:rsid w:val="008C5366"/>
    <w:rsid w:val="008C5822"/>
    <w:rsid w:val="008C704A"/>
    <w:rsid w:val="008F19B4"/>
    <w:rsid w:val="008F4D2B"/>
    <w:rsid w:val="0090254F"/>
    <w:rsid w:val="00906DEC"/>
    <w:rsid w:val="009077EA"/>
    <w:rsid w:val="00910C7A"/>
    <w:rsid w:val="00913695"/>
    <w:rsid w:val="0091471B"/>
    <w:rsid w:val="00915241"/>
    <w:rsid w:val="009156AC"/>
    <w:rsid w:val="00924675"/>
    <w:rsid w:val="009254EB"/>
    <w:rsid w:val="00926B7C"/>
    <w:rsid w:val="00927042"/>
    <w:rsid w:val="00930117"/>
    <w:rsid w:val="00935B4B"/>
    <w:rsid w:val="00940EE9"/>
    <w:rsid w:val="0094232D"/>
    <w:rsid w:val="00950377"/>
    <w:rsid w:val="009504A9"/>
    <w:rsid w:val="00953003"/>
    <w:rsid w:val="00957F76"/>
    <w:rsid w:val="00962DF6"/>
    <w:rsid w:val="0096670A"/>
    <w:rsid w:val="00966FB6"/>
    <w:rsid w:val="009673A4"/>
    <w:rsid w:val="00967B17"/>
    <w:rsid w:val="00967DB9"/>
    <w:rsid w:val="009713D3"/>
    <w:rsid w:val="00971415"/>
    <w:rsid w:val="009728E6"/>
    <w:rsid w:val="009859BB"/>
    <w:rsid w:val="00986295"/>
    <w:rsid w:val="00986D3B"/>
    <w:rsid w:val="00986F02"/>
    <w:rsid w:val="009935C1"/>
    <w:rsid w:val="009959EF"/>
    <w:rsid w:val="009966D5"/>
    <w:rsid w:val="00996A6A"/>
    <w:rsid w:val="009974CB"/>
    <w:rsid w:val="009A3F6C"/>
    <w:rsid w:val="009A5120"/>
    <w:rsid w:val="009B0B2B"/>
    <w:rsid w:val="009B14D7"/>
    <w:rsid w:val="009B1756"/>
    <w:rsid w:val="009B1800"/>
    <w:rsid w:val="009B3CD5"/>
    <w:rsid w:val="009B499A"/>
    <w:rsid w:val="009C6A1F"/>
    <w:rsid w:val="009C6CCA"/>
    <w:rsid w:val="009C6F5B"/>
    <w:rsid w:val="009C783E"/>
    <w:rsid w:val="009D2B07"/>
    <w:rsid w:val="009D597E"/>
    <w:rsid w:val="009D5B9C"/>
    <w:rsid w:val="009D670E"/>
    <w:rsid w:val="009D76DB"/>
    <w:rsid w:val="009D7859"/>
    <w:rsid w:val="009E18CE"/>
    <w:rsid w:val="009E613E"/>
    <w:rsid w:val="009F0F79"/>
    <w:rsid w:val="009F132A"/>
    <w:rsid w:val="009F3060"/>
    <w:rsid w:val="009F4FD4"/>
    <w:rsid w:val="009F6DA3"/>
    <w:rsid w:val="00A0043C"/>
    <w:rsid w:val="00A0598A"/>
    <w:rsid w:val="00A170EF"/>
    <w:rsid w:val="00A21F03"/>
    <w:rsid w:val="00A2643B"/>
    <w:rsid w:val="00A27B3D"/>
    <w:rsid w:val="00A27B7E"/>
    <w:rsid w:val="00A312E3"/>
    <w:rsid w:val="00A31A6E"/>
    <w:rsid w:val="00A3336C"/>
    <w:rsid w:val="00A33F24"/>
    <w:rsid w:val="00A36003"/>
    <w:rsid w:val="00A365CD"/>
    <w:rsid w:val="00A40D5A"/>
    <w:rsid w:val="00A44EA5"/>
    <w:rsid w:val="00A45D2F"/>
    <w:rsid w:val="00A46C87"/>
    <w:rsid w:val="00A52303"/>
    <w:rsid w:val="00A546E2"/>
    <w:rsid w:val="00A55FD5"/>
    <w:rsid w:val="00A560EE"/>
    <w:rsid w:val="00A72AFE"/>
    <w:rsid w:val="00A75012"/>
    <w:rsid w:val="00A75564"/>
    <w:rsid w:val="00A76AD7"/>
    <w:rsid w:val="00A8175F"/>
    <w:rsid w:val="00A8267F"/>
    <w:rsid w:val="00A83AB0"/>
    <w:rsid w:val="00A87AEB"/>
    <w:rsid w:val="00A93C6D"/>
    <w:rsid w:val="00A94981"/>
    <w:rsid w:val="00A95A3B"/>
    <w:rsid w:val="00A97434"/>
    <w:rsid w:val="00AA18D2"/>
    <w:rsid w:val="00AA437F"/>
    <w:rsid w:val="00AA661E"/>
    <w:rsid w:val="00AA7267"/>
    <w:rsid w:val="00AB57D2"/>
    <w:rsid w:val="00AB7E35"/>
    <w:rsid w:val="00AC0B19"/>
    <w:rsid w:val="00AC16C1"/>
    <w:rsid w:val="00AC41A9"/>
    <w:rsid w:val="00AC4320"/>
    <w:rsid w:val="00AD2BB3"/>
    <w:rsid w:val="00AD51CA"/>
    <w:rsid w:val="00AE110E"/>
    <w:rsid w:val="00AE3050"/>
    <w:rsid w:val="00AE4B46"/>
    <w:rsid w:val="00AE5266"/>
    <w:rsid w:val="00AE5785"/>
    <w:rsid w:val="00AE58C9"/>
    <w:rsid w:val="00AF1AEE"/>
    <w:rsid w:val="00AF2B02"/>
    <w:rsid w:val="00AF3807"/>
    <w:rsid w:val="00AF3F8D"/>
    <w:rsid w:val="00AF5FF0"/>
    <w:rsid w:val="00AF6CC8"/>
    <w:rsid w:val="00B03FDC"/>
    <w:rsid w:val="00B06F5E"/>
    <w:rsid w:val="00B07679"/>
    <w:rsid w:val="00B1581E"/>
    <w:rsid w:val="00B16EA4"/>
    <w:rsid w:val="00B2074D"/>
    <w:rsid w:val="00B20969"/>
    <w:rsid w:val="00B22CA2"/>
    <w:rsid w:val="00B23598"/>
    <w:rsid w:val="00B2692A"/>
    <w:rsid w:val="00B27F2A"/>
    <w:rsid w:val="00B31D03"/>
    <w:rsid w:val="00B31ED3"/>
    <w:rsid w:val="00B31FCE"/>
    <w:rsid w:val="00B355E4"/>
    <w:rsid w:val="00B400A1"/>
    <w:rsid w:val="00B50066"/>
    <w:rsid w:val="00B50A33"/>
    <w:rsid w:val="00B55482"/>
    <w:rsid w:val="00B56978"/>
    <w:rsid w:val="00B60F8D"/>
    <w:rsid w:val="00B61DF6"/>
    <w:rsid w:val="00B63D37"/>
    <w:rsid w:val="00B66DB2"/>
    <w:rsid w:val="00B70F53"/>
    <w:rsid w:val="00B74AED"/>
    <w:rsid w:val="00B754D0"/>
    <w:rsid w:val="00B81AAA"/>
    <w:rsid w:val="00B91EE8"/>
    <w:rsid w:val="00B97431"/>
    <w:rsid w:val="00B97814"/>
    <w:rsid w:val="00BA4E09"/>
    <w:rsid w:val="00BB5370"/>
    <w:rsid w:val="00BB7B62"/>
    <w:rsid w:val="00BC4CE1"/>
    <w:rsid w:val="00BC6778"/>
    <w:rsid w:val="00BD1C60"/>
    <w:rsid w:val="00BD5AE8"/>
    <w:rsid w:val="00BD7F04"/>
    <w:rsid w:val="00BE0863"/>
    <w:rsid w:val="00BE0988"/>
    <w:rsid w:val="00BE3CBD"/>
    <w:rsid w:val="00BE4681"/>
    <w:rsid w:val="00BE5A10"/>
    <w:rsid w:val="00BF3C64"/>
    <w:rsid w:val="00BF41E7"/>
    <w:rsid w:val="00BF5C74"/>
    <w:rsid w:val="00C02B44"/>
    <w:rsid w:val="00C039C9"/>
    <w:rsid w:val="00C04498"/>
    <w:rsid w:val="00C11529"/>
    <w:rsid w:val="00C20E4C"/>
    <w:rsid w:val="00C24BEA"/>
    <w:rsid w:val="00C36361"/>
    <w:rsid w:val="00C363EC"/>
    <w:rsid w:val="00C37604"/>
    <w:rsid w:val="00C40390"/>
    <w:rsid w:val="00C40C54"/>
    <w:rsid w:val="00C43E7D"/>
    <w:rsid w:val="00C44530"/>
    <w:rsid w:val="00C47584"/>
    <w:rsid w:val="00C5302B"/>
    <w:rsid w:val="00C53ABE"/>
    <w:rsid w:val="00C55DF3"/>
    <w:rsid w:val="00C57EE8"/>
    <w:rsid w:val="00C60EC1"/>
    <w:rsid w:val="00C642CD"/>
    <w:rsid w:val="00C657A5"/>
    <w:rsid w:val="00C70F0E"/>
    <w:rsid w:val="00C71E0A"/>
    <w:rsid w:val="00C7296A"/>
    <w:rsid w:val="00C84751"/>
    <w:rsid w:val="00C91429"/>
    <w:rsid w:val="00C920F6"/>
    <w:rsid w:val="00C947A8"/>
    <w:rsid w:val="00CA1568"/>
    <w:rsid w:val="00CA3729"/>
    <w:rsid w:val="00CA51CD"/>
    <w:rsid w:val="00CB0D96"/>
    <w:rsid w:val="00CB3545"/>
    <w:rsid w:val="00CB634F"/>
    <w:rsid w:val="00CC1015"/>
    <w:rsid w:val="00CC10BF"/>
    <w:rsid w:val="00CC3992"/>
    <w:rsid w:val="00CC555B"/>
    <w:rsid w:val="00CD40D7"/>
    <w:rsid w:val="00CD4E3F"/>
    <w:rsid w:val="00CD5E6B"/>
    <w:rsid w:val="00CE4A2F"/>
    <w:rsid w:val="00CE7CE8"/>
    <w:rsid w:val="00CF432A"/>
    <w:rsid w:val="00CF709C"/>
    <w:rsid w:val="00D00758"/>
    <w:rsid w:val="00D02454"/>
    <w:rsid w:val="00D07A18"/>
    <w:rsid w:val="00D100E1"/>
    <w:rsid w:val="00D11822"/>
    <w:rsid w:val="00D119CB"/>
    <w:rsid w:val="00D134BA"/>
    <w:rsid w:val="00D1464A"/>
    <w:rsid w:val="00D2120F"/>
    <w:rsid w:val="00D27E3C"/>
    <w:rsid w:val="00D3061B"/>
    <w:rsid w:val="00D328FC"/>
    <w:rsid w:val="00D346B3"/>
    <w:rsid w:val="00D351AD"/>
    <w:rsid w:val="00D37DE4"/>
    <w:rsid w:val="00D4022A"/>
    <w:rsid w:val="00D477AF"/>
    <w:rsid w:val="00D47C7A"/>
    <w:rsid w:val="00D528C5"/>
    <w:rsid w:val="00D65819"/>
    <w:rsid w:val="00D667FC"/>
    <w:rsid w:val="00D70716"/>
    <w:rsid w:val="00D70DC5"/>
    <w:rsid w:val="00D7214E"/>
    <w:rsid w:val="00D7263A"/>
    <w:rsid w:val="00D73BE0"/>
    <w:rsid w:val="00D74116"/>
    <w:rsid w:val="00D75450"/>
    <w:rsid w:val="00D77B7A"/>
    <w:rsid w:val="00D8158D"/>
    <w:rsid w:val="00D83F25"/>
    <w:rsid w:val="00D83F84"/>
    <w:rsid w:val="00D84B5A"/>
    <w:rsid w:val="00D84D44"/>
    <w:rsid w:val="00D909D1"/>
    <w:rsid w:val="00D95E0A"/>
    <w:rsid w:val="00D9708A"/>
    <w:rsid w:val="00D97A1D"/>
    <w:rsid w:val="00DA4DAD"/>
    <w:rsid w:val="00DB0F56"/>
    <w:rsid w:val="00DB5E6F"/>
    <w:rsid w:val="00DB727C"/>
    <w:rsid w:val="00DC169A"/>
    <w:rsid w:val="00DC3E5D"/>
    <w:rsid w:val="00DC4A6A"/>
    <w:rsid w:val="00DC6023"/>
    <w:rsid w:val="00DC6980"/>
    <w:rsid w:val="00DD1B30"/>
    <w:rsid w:val="00DD21C7"/>
    <w:rsid w:val="00DD2DB2"/>
    <w:rsid w:val="00DD442C"/>
    <w:rsid w:val="00DE6143"/>
    <w:rsid w:val="00DF19BC"/>
    <w:rsid w:val="00DF4DF6"/>
    <w:rsid w:val="00DF4F01"/>
    <w:rsid w:val="00DF721C"/>
    <w:rsid w:val="00E01348"/>
    <w:rsid w:val="00E07A17"/>
    <w:rsid w:val="00E1165E"/>
    <w:rsid w:val="00E1263E"/>
    <w:rsid w:val="00E173BA"/>
    <w:rsid w:val="00E204D4"/>
    <w:rsid w:val="00E23C3F"/>
    <w:rsid w:val="00E241A1"/>
    <w:rsid w:val="00E25087"/>
    <w:rsid w:val="00E251F2"/>
    <w:rsid w:val="00E27892"/>
    <w:rsid w:val="00E31AD8"/>
    <w:rsid w:val="00E4005E"/>
    <w:rsid w:val="00E40310"/>
    <w:rsid w:val="00E4050E"/>
    <w:rsid w:val="00E50F0F"/>
    <w:rsid w:val="00E5377A"/>
    <w:rsid w:val="00E5583B"/>
    <w:rsid w:val="00E57E8E"/>
    <w:rsid w:val="00E60239"/>
    <w:rsid w:val="00E62A0D"/>
    <w:rsid w:val="00E64F92"/>
    <w:rsid w:val="00E65FFB"/>
    <w:rsid w:val="00E6626C"/>
    <w:rsid w:val="00E73648"/>
    <w:rsid w:val="00E7642C"/>
    <w:rsid w:val="00E80684"/>
    <w:rsid w:val="00E82A9F"/>
    <w:rsid w:val="00E835FE"/>
    <w:rsid w:val="00E84AAA"/>
    <w:rsid w:val="00E86850"/>
    <w:rsid w:val="00E86CFC"/>
    <w:rsid w:val="00E9212F"/>
    <w:rsid w:val="00E92703"/>
    <w:rsid w:val="00E9381F"/>
    <w:rsid w:val="00E95075"/>
    <w:rsid w:val="00E97345"/>
    <w:rsid w:val="00E97872"/>
    <w:rsid w:val="00EA2826"/>
    <w:rsid w:val="00EA491E"/>
    <w:rsid w:val="00EB29E4"/>
    <w:rsid w:val="00EB31E6"/>
    <w:rsid w:val="00EB5079"/>
    <w:rsid w:val="00EB5A30"/>
    <w:rsid w:val="00EB7CAC"/>
    <w:rsid w:val="00EC0E28"/>
    <w:rsid w:val="00EC3E41"/>
    <w:rsid w:val="00EC428C"/>
    <w:rsid w:val="00EC513D"/>
    <w:rsid w:val="00ED0664"/>
    <w:rsid w:val="00ED46FE"/>
    <w:rsid w:val="00ED50F5"/>
    <w:rsid w:val="00ED6EB3"/>
    <w:rsid w:val="00ED7A85"/>
    <w:rsid w:val="00EE0D64"/>
    <w:rsid w:val="00EE10F9"/>
    <w:rsid w:val="00EE6C06"/>
    <w:rsid w:val="00EF5EA9"/>
    <w:rsid w:val="00EF771C"/>
    <w:rsid w:val="00F0445D"/>
    <w:rsid w:val="00F13C65"/>
    <w:rsid w:val="00F201D1"/>
    <w:rsid w:val="00F23F20"/>
    <w:rsid w:val="00F31078"/>
    <w:rsid w:val="00F34751"/>
    <w:rsid w:val="00F36045"/>
    <w:rsid w:val="00F415B1"/>
    <w:rsid w:val="00F443CA"/>
    <w:rsid w:val="00F47880"/>
    <w:rsid w:val="00F54967"/>
    <w:rsid w:val="00F61540"/>
    <w:rsid w:val="00F62BFB"/>
    <w:rsid w:val="00F63311"/>
    <w:rsid w:val="00F703C0"/>
    <w:rsid w:val="00F72169"/>
    <w:rsid w:val="00F73537"/>
    <w:rsid w:val="00F7383A"/>
    <w:rsid w:val="00F74546"/>
    <w:rsid w:val="00F773CB"/>
    <w:rsid w:val="00F77FE5"/>
    <w:rsid w:val="00F80510"/>
    <w:rsid w:val="00F9067D"/>
    <w:rsid w:val="00FA3401"/>
    <w:rsid w:val="00FA4B9E"/>
    <w:rsid w:val="00FA6D9C"/>
    <w:rsid w:val="00FB2804"/>
    <w:rsid w:val="00FB2AC2"/>
    <w:rsid w:val="00FB3021"/>
    <w:rsid w:val="00FC3E1E"/>
    <w:rsid w:val="00FD0EA3"/>
    <w:rsid w:val="00FD2AB5"/>
    <w:rsid w:val="00FD5A58"/>
    <w:rsid w:val="00FE04AC"/>
    <w:rsid w:val="00FE4357"/>
    <w:rsid w:val="00FE6310"/>
    <w:rsid w:val="00FE6E46"/>
    <w:rsid w:val="00FF05A9"/>
    <w:rsid w:val="00FF1374"/>
    <w:rsid w:val="00FF220D"/>
    <w:rsid w:val="1BF3CBCD"/>
    <w:rsid w:val="344046F2"/>
    <w:rsid w:val="3C0E9513"/>
    <w:rsid w:val="3C969BEC"/>
    <w:rsid w:val="5A8B323B"/>
    <w:rsid w:val="5B14C631"/>
    <w:rsid w:val="637002D8"/>
    <w:rsid w:val="7994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51967A"/>
  <w15:chartTrackingRefBased/>
  <w15:docId w15:val="{319231AF-50C7-4ADE-A358-E80FD2C78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B5EF2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0464E"/>
    <w:pPr>
      <w:keepNext/>
      <w:jc w:val="center"/>
      <w:outlineLvl w:val="2"/>
    </w:pPr>
    <w:rPr>
      <w:b/>
      <w:bCs/>
      <w:sz w:val="56"/>
      <w:lang w:val="pt-BR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15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95C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10464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10464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0464E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0464E"/>
    <w:rPr>
      <w:sz w:val="24"/>
      <w:szCs w:val="24"/>
    </w:rPr>
  </w:style>
  <w:style w:type="paragraph" w:styleId="BalloonText">
    <w:name w:val="Balloon Text"/>
    <w:basedOn w:val="Normal"/>
    <w:link w:val="BalloonTextChar"/>
    <w:rsid w:val="0010464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10464E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sid w:val="0010464E"/>
    <w:rPr>
      <w:b/>
      <w:bCs/>
      <w:sz w:val="56"/>
      <w:szCs w:val="24"/>
      <w:lang w:val="pt-BR"/>
    </w:rPr>
  </w:style>
  <w:style w:type="paragraph" w:styleId="Title">
    <w:name w:val="Title"/>
    <w:basedOn w:val="Normal"/>
    <w:link w:val="TitleChar"/>
    <w:qFormat/>
    <w:rsid w:val="00597CBE"/>
    <w:pPr>
      <w:autoSpaceDE w:val="0"/>
      <w:autoSpaceDN w:val="0"/>
      <w:adjustRightInd w:val="0"/>
      <w:jc w:val="center"/>
    </w:pPr>
    <w:rPr>
      <w:rFonts w:ascii="Helvetica-Bold" w:hAnsi="Helvetica-Bold"/>
      <w:b/>
      <w:bCs/>
      <w:sz w:val="30"/>
      <w:szCs w:val="30"/>
      <w:lang w:val="x-none" w:eastAsia="x-none"/>
    </w:rPr>
  </w:style>
  <w:style w:type="character" w:customStyle="1" w:styleId="TitleChar">
    <w:name w:val="Title Char"/>
    <w:link w:val="Title"/>
    <w:rsid w:val="00597CBE"/>
    <w:rPr>
      <w:rFonts w:ascii="Helvetica-Bold" w:hAnsi="Helvetica-Bold"/>
      <w:b/>
      <w:bCs/>
      <w:sz w:val="30"/>
      <w:szCs w:val="30"/>
    </w:rPr>
  </w:style>
  <w:style w:type="paragraph" w:styleId="BlockText">
    <w:name w:val="Block Text"/>
    <w:basedOn w:val="Normal"/>
    <w:rsid w:val="00C642CD"/>
    <w:pPr>
      <w:suppressAutoHyphens/>
      <w:ind w:left="960" w:right="420" w:hanging="450"/>
      <w:jc w:val="both"/>
    </w:pPr>
    <w:rPr>
      <w:spacing w:val="-2"/>
      <w:szCs w:val="20"/>
    </w:rPr>
  </w:style>
  <w:style w:type="paragraph" w:styleId="ListParagraph">
    <w:name w:val="List Paragraph"/>
    <w:basedOn w:val="Normal"/>
    <w:uiPriority w:val="34"/>
    <w:qFormat/>
    <w:rsid w:val="00C642CD"/>
    <w:pPr>
      <w:widowControl w:val="0"/>
      <w:wordWrap w:val="0"/>
      <w:autoSpaceDE w:val="0"/>
      <w:autoSpaceDN w:val="0"/>
      <w:ind w:left="720"/>
      <w:contextualSpacing/>
      <w:jc w:val="both"/>
    </w:pPr>
    <w:rPr>
      <w:rFonts w:ascii="Batang" w:eastAsia="Batang"/>
      <w:kern w:val="2"/>
      <w:sz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1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iochemistry\COA\CAL-02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A3503E387C42488EE827B6BC417462" ma:contentTypeVersion="18" ma:contentTypeDescription="Create a new document." ma:contentTypeScope="" ma:versionID="8b28d942720b6074e192a5cbb0417a38">
  <xsd:schema xmlns:xsd="http://www.w3.org/2001/XMLSchema" xmlns:xs="http://www.w3.org/2001/XMLSchema" xmlns:p="http://schemas.microsoft.com/office/2006/metadata/properties" xmlns:ns2="9c5ed819-69de-4891-9960-1cca4cd9ab99" xmlns:ns3="ca92ccae-1bd2-4006-ae4c-14cd98873363" targetNamespace="http://schemas.microsoft.com/office/2006/metadata/properties" ma:root="true" ma:fieldsID="3a5614a5ea04e792168f51a84fbff2a2" ns2:_="" ns3:_="">
    <xsd:import namespace="9c5ed819-69de-4891-9960-1cca4cd9ab99"/>
    <xsd:import namespace="ca92ccae-1bd2-4006-ae4c-14cd988733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ed819-69de-4891-9960-1cca4cd9ab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b268319-b5d6-49ad-9776-07cbda6e28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92ccae-1bd2-4006-ae4c-14cd9887336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502d9d4-bab5-4304-97c5-616144bb20c7}" ma:internalName="TaxCatchAll" ma:showField="CatchAllData" ma:web="ca92ccae-1bd2-4006-ae4c-14cd9887336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Klassify>
  <SNO>2</SNO>
  <KDate>2026-04-29 17:02:05</KDate>
  <Classification>GENERAL / EXTERNAL</Classification>
  <Subclassification/>
  <HostName>IMDB-MK-D09</HostName>
  <Domain_User>INDO-MIM/ajay.d</Domain_User>
  <IPAdd>172.25.11.144</IPAdd>
  <FilePath>C:\Users\ajay.d\AppData\Roaming\Klassify\72603\COA001.docx</FilePath>
  <KID>6C3C8C2BC970638647667925059991</KID>
  <UniqueName/>
  <Suggested/>
  <KlassifyGUID/>
</Klassify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ed819-69de-4891-9960-1cca4cd9ab99">
      <Terms xmlns="http://schemas.microsoft.com/office/infopath/2007/PartnerControls"/>
    </lcf76f155ced4ddcb4097134ff3c332f>
    <TaxCatchAll xmlns="ca92ccae-1bd2-4006-ae4c-14cd9887336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Klassify>
  <SNO>1</SNO>
  <KDate>2024-10-17 12:59:52</KDate>
  <Classification>INTERNAL ONLY</Classification>
  <Subclassification/>
  <HostName>IMDB-MK-D09</HostName>
  <Domain_User>INDO-MIM/ajay.d</Domain_User>
  <IPAdd>172.25.11.136</IPAdd>
  <FilePath>Z:\Medx-Production\AJAY'S  DOCs\Biochemistry\UPDATED DOCS\ALBUMIN\COA\COA B01.docx</FilePath>
  <KID>6C3C8C2BC970638647667925059991</KID>
  <UniqueName/>
  <Suggested/>
  <Justification/>
</Klassify>
</file>

<file path=customXml/itemProps1.xml><?xml version="1.0" encoding="utf-8"?>
<ds:datastoreItem xmlns:ds="http://schemas.openxmlformats.org/officeDocument/2006/customXml" ds:itemID="{F7F1D998-78C3-4333-873F-D84D5D305D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ed819-69de-4891-9960-1cca4cd9ab99"/>
    <ds:schemaRef ds:uri="ca92ccae-1bd2-4006-ae4c-14cd988733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543C77-5EBC-46F2-AC21-5D702358D3EF}">
  <ds:schemaRefs/>
</ds:datastoreItem>
</file>

<file path=customXml/itemProps3.xml><?xml version="1.0" encoding="utf-8"?>
<ds:datastoreItem xmlns:ds="http://schemas.openxmlformats.org/officeDocument/2006/customXml" ds:itemID="{9ED8FB62-DA99-4224-BCF9-FFB7809928CB}">
  <ds:schemaRefs>
    <ds:schemaRef ds:uri="http://schemas.microsoft.com/office/2006/metadata/properties"/>
    <ds:schemaRef ds:uri="http://schemas.microsoft.com/office/infopath/2007/PartnerControls"/>
    <ds:schemaRef ds:uri="9c5ed819-69de-4891-9960-1cca4cd9ab99"/>
    <ds:schemaRef ds:uri="ca92ccae-1bd2-4006-ae4c-14cd98873363"/>
  </ds:schemaRefs>
</ds:datastoreItem>
</file>

<file path=customXml/itemProps4.xml><?xml version="1.0" encoding="utf-8"?>
<ds:datastoreItem xmlns:ds="http://schemas.openxmlformats.org/officeDocument/2006/customXml" ds:itemID="{623BF120-5AEB-4676-92B2-B63EC04001D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8A4A81F5-EBA4-4BC7-AC3A-DE89AB5943AC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6E2B6634-7B58-4FCC-A00D-10936A4C58D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CAL-028</Template>
  <TotalTime>124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>GENERAL/EXTERNAL</cp:keywords>
  <dc:description/>
  <cp:lastModifiedBy>Dr. Gupteshwar Gupta</cp:lastModifiedBy>
  <cp:revision>10</cp:revision>
  <cp:lastPrinted>2026-05-18T18:11:00Z</cp:lastPrinted>
  <dcterms:created xsi:type="dcterms:W3CDTF">2025-10-29T08:50:00Z</dcterms:created>
  <dcterms:modified xsi:type="dcterms:W3CDTF">2026-06-03T10:11:00Z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0x01010016A3503E387C42488EE827B6BC417462</vt:lpwstr>
  </property>
  <property fmtid="{D5CDD505-2E9C-101B-9397-08002B2CF9AE}" pid="3" name="GrammarlyDocumentId">
    <vt:lpwstr>2eb97944099431b5b9c5559e76fa01af90429c2423171ce372031d8b58339df1</vt:lpwstr>
  </property>
  <property fmtid="{D5CDD505-2E9C-101B-9397-08002B2CF9AE}" pid="4" name="Classification">
    <vt:lpwstr>GENERAL / EXTERNAL</vt:lpwstr>
  </property>
  <property fmtid="{D5CDD505-2E9C-101B-9397-08002B2CF9AE}" pid="5" name="KID">
    <vt:lpwstr>6C3C8C2BC970638647667925059991</vt:lpwstr>
  </property>
</Properties>
</file>